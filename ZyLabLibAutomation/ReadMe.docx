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A9429" w14:textId="77777777" w:rsidR="00681470" w:rsidRDefault="00681470">
      <w:pPr>
        <w:pStyle w:val="BodyText"/>
        <w:rPr>
          <w:rFonts w:ascii="Times New Roman"/>
          <w:sz w:val="20"/>
        </w:rPr>
      </w:pPr>
    </w:p>
    <w:p w14:paraId="62D2E9EB" w14:textId="77777777" w:rsidR="00681470" w:rsidRDefault="00681470">
      <w:pPr>
        <w:pStyle w:val="BodyText"/>
        <w:spacing w:before="6"/>
        <w:rPr>
          <w:rFonts w:ascii="Times New Roman"/>
          <w:sz w:val="28"/>
        </w:rPr>
      </w:pPr>
    </w:p>
    <w:p w14:paraId="5064D47B" w14:textId="3030F40C" w:rsidR="00681470" w:rsidRDefault="002C5D74">
      <w:pPr>
        <w:pStyle w:val="Title"/>
      </w:pPr>
      <w:proofErr w:type="spellStart"/>
      <w:r>
        <w:rPr>
          <w:color w:val="365F91"/>
        </w:rPr>
        <w:t>ZyLab</w:t>
      </w:r>
      <w:proofErr w:type="spellEnd"/>
      <w:r>
        <w:rPr>
          <w:color w:val="365F91"/>
        </w:rPr>
        <w:t xml:space="preserve"> Library Automation Test Report</w:t>
      </w:r>
    </w:p>
    <w:p w14:paraId="4738530B" w14:textId="77777777" w:rsidR="00681470" w:rsidRDefault="00681470">
      <w:pPr>
        <w:pStyle w:val="BodyText"/>
        <w:spacing w:before="9"/>
        <w:rPr>
          <w:rFonts w:ascii="Caladea"/>
          <w:b/>
          <w:sz w:val="46"/>
        </w:rPr>
      </w:pPr>
    </w:p>
    <w:p w14:paraId="56D69719" w14:textId="77777777" w:rsidR="00681470" w:rsidRDefault="0049374B">
      <w:pPr>
        <w:pStyle w:val="Heading2"/>
        <w:ind w:right="1632"/>
      </w:pPr>
      <w:r>
        <w:rPr>
          <w:color w:val="365F91"/>
        </w:rPr>
        <w:t>Version 1.0</w:t>
      </w:r>
    </w:p>
    <w:p w14:paraId="016F8C94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2F70ABDC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107DE334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4881FD6C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3DE3EAEB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6BB810E3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0F6CB44D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584DADBC" w14:textId="77777777" w:rsidR="00681470" w:rsidRDefault="00681470">
      <w:pPr>
        <w:pStyle w:val="BodyText"/>
        <w:rPr>
          <w:rFonts w:ascii="Caladea"/>
          <w:b/>
          <w:sz w:val="20"/>
        </w:rPr>
      </w:pPr>
    </w:p>
    <w:p w14:paraId="370EF53E" w14:textId="610F451A" w:rsidR="00681470" w:rsidRDefault="00681470">
      <w:pPr>
        <w:pStyle w:val="BodyText"/>
        <w:spacing w:before="3"/>
        <w:rPr>
          <w:rFonts w:ascii="Caladea"/>
          <w:b/>
        </w:rPr>
      </w:pPr>
    </w:p>
    <w:p w14:paraId="53E30D3C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487F9C1A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62945B19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7077BD20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3C9F55CF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47ABB04E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20976C77" w14:textId="77777777" w:rsidR="00681470" w:rsidRDefault="00681470">
      <w:pPr>
        <w:pStyle w:val="BodyText"/>
        <w:rPr>
          <w:rFonts w:ascii="Caladea"/>
          <w:b/>
          <w:sz w:val="32"/>
        </w:rPr>
      </w:pPr>
    </w:p>
    <w:p w14:paraId="6C28D9AF" w14:textId="60C3754C" w:rsidR="00681470" w:rsidRDefault="0049374B">
      <w:pPr>
        <w:spacing w:before="275"/>
        <w:ind w:left="1617" w:right="1631"/>
        <w:jc w:val="center"/>
        <w:rPr>
          <w:rFonts w:ascii="Caladea"/>
          <w:b/>
          <w:sz w:val="28"/>
        </w:rPr>
      </w:pPr>
      <w:r>
        <w:rPr>
          <w:rFonts w:ascii="Caladea"/>
          <w:b/>
          <w:color w:val="365F91"/>
          <w:sz w:val="28"/>
        </w:rPr>
        <w:t xml:space="preserve">Prepared By: </w:t>
      </w:r>
      <w:r w:rsidR="002C5D74">
        <w:rPr>
          <w:rFonts w:ascii="Caladea"/>
          <w:b/>
          <w:color w:val="365F91"/>
          <w:sz w:val="28"/>
        </w:rPr>
        <w:t>Unni Kannan</w:t>
      </w:r>
    </w:p>
    <w:p w14:paraId="76340136" w14:textId="77777777" w:rsidR="00681470" w:rsidRDefault="00681470">
      <w:pPr>
        <w:jc w:val="center"/>
        <w:rPr>
          <w:rFonts w:ascii="Caladea"/>
          <w:sz w:val="28"/>
        </w:rPr>
        <w:sectPr w:rsidR="0068147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580" w:right="1200" w:bottom="800" w:left="1220" w:header="720" w:footer="612" w:gutter="0"/>
          <w:pgNumType w:start="1"/>
          <w:cols w:space="720"/>
        </w:sectPr>
      </w:pPr>
    </w:p>
    <w:p w14:paraId="441F7186" w14:textId="77777777" w:rsidR="00681470" w:rsidRDefault="00681470">
      <w:pPr>
        <w:pStyle w:val="BodyText"/>
        <w:spacing w:before="8"/>
        <w:rPr>
          <w:rFonts w:ascii="Caladea"/>
          <w:b/>
          <w:sz w:val="28"/>
        </w:rPr>
      </w:pPr>
    </w:p>
    <w:p w14:paraId="0552F3BB" w14:textId="77777777" w:rsidR="00681470" w:rsidRDefault="0049374B">
      <w:pPr>
        <w:spacing w:before="104"/>
        <w:ind w:left="220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color w:val="365F91"/>
          <w:w w:val="105"/>
          <w:sz w:val="32"/>
        </w:rPr>
        <w:t>Introduction:</w:t>
      </w:r>
    </w:p>
    <w:p w14:paraId="5A5CFC70" w14:textId="77777777" w:rsidR="00681470" w:rsidRDefault="00681470">
      <w:pPr>
        <w:pStyle w:val="BodyText"/>
        <w:spacing w:before="9"/>
        <w:rPr>
          <w:rFonts w:ascii="Times New Roman"/>
          <w:b/>
          <w:i/>
          <w:sz w:val="42"/>
        </w:rPr>
      </w:pPr>
    </w:p>
    <w:p w14:paraId="3C4D34AC" w14:textId="41874419" w:rsidR="00681470" w:rsidRDefault="0049374B">
      <w:pPr>
        <w:pStyle w:val="BodyText"/>
        <w:spacing w:line="276" w:lineRule="auto"/>
        <w:ind w:left="220" w:right="331"/>
      </w:pPr>
      <w:r>
        <w:rPr>
          <w:color w:val="234060"/>
        </w:rPr>
        <w:t xml:space="preserve">The purpose of this document is to give high level overview about testing roadmap that will be followed for testing of </w:t>
      </w:r>
      <w:proofErr w:type="spellStart"/>
      <w:r w:rsidR="002C5D74">
        <w:rPr>
          <w:b/>
          <w:color w:val="234060"/>
        </w:rPr>
        <w:t>Zylab</w:t>
      </w:r>
      <w:proofErr w:type="spellEnd"/>
      <w:r>
        <w:rPr>
          <w:b/>
          <w:color w:val="234060"/>
        </w:rPr>
        <w:t xml:space="preserve"> </w:t>
      </w:r>
      <w:r>
        <w:rPr>
          <w:color w:val="234060"/>
        </w:rPr>
        <w:t>application. This document will list the detailed understanding about the Testing workflow that will be followed during Testing Life cycle.</w:t>
      </w:r>
    </w:p>
    <w:p w14:paraId="78EA781B" w14:textId="77777777" w:rsidR="00681470" w:rsidRDefault="00681470">
      <w:pPr>
        <w:pStyle w:val="BodyText"/>
      </w:pPr>
    </w:p>
    <w:p w14:paraId="560EAAE7" w14:textId="77777777" w:rsidR="00681470" w:rsidRDefault="0049374B">
      <w:pPr>
        <w:pStyle w:val="Heading1"/>
        <w:spacing w:before="191"/>
      </w:pPr>
      <w:r>
        <w:rPr>
          <w:color w:val="365F91"/>
          <w:w w:val="110"/>
        </w:rPr>
        <w:t>System Description:</w:t>
      </w:r>
    </w:p>
    <w:p w14:paraId="0BBF4CF1" w14:textId="77777777" w:rsidR="00681470" w:rsidRDefault="00681470">
      <w:pPr>
        <w:pStyle w:val="BodyText"/>
        <w:spacing w:before="7"/>
        <w:rPr>
          <w:rFonts w:ascii="Times New Roman"/>
          <w:b/>
          <w:i/>
          <w:sz w:val="42"/>
        </w:rPr>
      </w:pPr>
    </w:p>
    <w:p w14:paraId="44F7780A" w14:textId="67B5744D" w:rsidR="00681470" w:rsidRDefault="002C5D74">
      <w:pPr>
        <w:pStyle w:val="BodyText"/>
        <w:spacing w:line="276" w:lineRule="auto"/>
        <w:ind w:left="220" w:right="504"/>
      </w:pPr>
      <w:proofErr w:type="spellStart"/>
      <w:r>
        <w:rPr>
          <w:b/>
          <w:color w:val="234060"/>
        </w:rPr>
        <w:t>Zylab</w:t>
      </w:r>
      <w:proofErr w:type="spellEnd"/>
      <w:r>
        <w:rPr>
          <w:b/>
          <w:color w:val="234060"/>
        </w:rPr>
        <w:t xml:space="preserve"> </w:t>
      </w:r>
      <w:r w:rsidR="0049374B">
        <w:rPr>
          <w:color w:val="234060"/>
        </w:rPr>
        <w:t xml:space="preserve">application used to maintain </w:t>
      </w:r>
      <w:r w:rsidR="00DA1A90">
        <w:rPr>
          <w:color w:val="234060"/>
        </w:rPr>
        <w:t xml:space="preserve">Books </w:t>
      </w:r>
      <w:r w:rsidR="0049374B">
        <w:rPr>
          <w:color w:val="234060"/>
        </w:rPr>
        <w:t xml:space="preserve">information. </w:t>
      </w:r>
      <w:r w:rsidR="00C322E1">
        <w:rPr>
          <w:color w:val="234060"/>
        </w:rPr>
        <w:t xml:space="preserve">A new user can list the books, search the books, can delete the books, update/modify the details of the existing books. </w:t>
      </w:r>
    </w:p>
    <w:p w14:paraId="44661E86" w14:textId="77777777" w:rsidR="00681470" w:rsidRDefault="00681470">
      <w:pPr>
        <w:pStyle w:val="BodyText"/>
        <w:rPr>
          <w:i/>
        </w:rPr>
      </w:pPr>
    </w:p>
    <w:p w14:paraId="1CADE3E2" w14:textId="77777777" w:rsidR="00681470" w:rsidRDefault="00681470">
      <w:pPr>
        <w:pStyle w:val="BodyText"/>
        <w:spacing w:before="4"/>
        <w:rPr>
          <w:i/>
          <w:sz w:val="19"/>
        </w:rPr>
      </w:pPr>
    </w:p>
    <w:p w14:paraId="560C097A" w14:textId="77777777" w:rsidR="00681470" w:rsidRDefault="0049374B">
      <w:pPr>
        <w:pStyle w:val="Heading1"/>
        <w:spacing w:before="1"/>
      </w:pPr>
      <w:r>
        <w:rPr>
          <w:color w:val="365F91"/>
          <w:w w:val="105"/>
        </w:rPr>
        <w:t>Scope of Testing:</w:t>
      </w:r>
    </w:p>
    <w:p w14:paraId="26D465E3" w14:textId="77777777" w:rsidR="00681470" w:rsidRDefault="00681470">
      <w:pPr>
        <w:pStyle w:val="BodyText"/>
        <w:spacing w:before="10"/>
        <w:rPr>
          <w:rFonts w:ascii="Times New Roman"/>
          <w:b/>
          <w:i/>
          <w:sz w:val="30"/>
        </w:rPr>
      </w:pPr>
    </w:p>
    <w:p w14:paraId="3D5583C4" w14:textId="77777777" w:rsidR="00681470" w:rsidRDefault="0049374B">
      <w:pPr>
        <w:pStyle w:val="Heading3"/>
      </w:pPr>
      <w:r>
        <w:rPr>
          <w:color w:val="365F91"/>
        </w:rPr>
        <w:t>In-Scope:</w:t>
      </w:r>
    </w:p>
    <w:p w14:paraId="14ACC8ED" w14:textId="77777777" w:rsidR="00681470" w:rsidRDefault="00681470">
      <w:pPr>
        <w:pStyle w:val="BodyText"/>
        <w:spacing w:before="5"/>
        <w:rPr>
          <w:rFonts w:ascii="Times New Roman"/>
          <w:b/>
          <w:i/>
          <w:sz w:val="25"/>
        </w:rPr>
      </w:pPr>
    </w:p>
    <w:p w14:paraId="43A4F3F4" w14:textId="77777777" w:rsidR="00681470" w:rsidRDefault="0049374B">
      <w:pPr>
        <w:pStyle w:val="ListParagraph"/>
        <w:numPr>
          <w:ilvl w:val="0"/>
          <w:numId w:val="8"/>
        </w:numPr>
        <w:tabs>
          <w:tab w:val="left" w:pos="581"/>
        </w:tabs>
        <w:spacing w:before="1"/>
        <w:ind w:hanging="361"/>
        <w:rPr>
          <w:b/>
          <w:i/>
          <w:sz w:val="24"/>
        </w:rPr>
      </w:pPr>
      <w:r>
        <w:rPr>
          <w:b/>
          <w:i/>
          <w:color w:val="17365D"/>
          <w:sz w:val="24"/>
        </w:rPr>
        <w:t>Functional</w:t>
      </w:r>
      <w:r>
        <w:rPr>
          <w:b/>
          <w:i/>
          <w:color w:val="17365D"/>
          <w:spacing w:val="-1"/>
          <w:sz w:val="24"/>
        </w:rPr>
        <w:t xml:space="preserve"> </w:t>
      </w:r>
      <w:r>
        <w:rPr>
          <w:b/>
          <w:i/>
          <w:color w:val="17365D"/>
          <w:sz w:val="24"/>
        </w:rPr>
        <w:t>Testing:</w:t>
      </w:r>
    </w:p>
    <w:p w14:paraId="224EA8A0" w14:textId="17491851" w:rsidR="00681470" w:rsidRDefault="0049374B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1"/>
        <w:ind w:right="381" w:hanging="531"/>
        <w:rPr>
          <w:sz w:val="24"/>
        </w:rPr>
      </w:pPr>
      <w:r>
        <w:rPr>
          <w:color w:val="234060"/>
          <w:sz w:val="24"/>
        </w:rPr>
        <w:t>Automation testing should be done in order to reduce manual regression efforts for repetitive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tests</w:t>
      </w:r>
      <w:r w:rsidR="00440CA2">
        <w:rPr>
          <w:color w:val="234060"/>
          <w:sz w:val="24"/>
        </w:rPr>
        <w:t xml:space="preserve"> on </w:t>
      </w:r>
      <w:proofErr w:type="spellStart"/>
      <w:r w:rsidR="00440CA2">
        <w:rPr>
          <w:color w:val="234060"/>
          <w:sz w:val="24"/>
        </w:rPr>
        <w:t>Zylab</w:t>
      </w:r>
      <w:proofErr w:type="spellEnd"/>
      <w:r w:rsidR="00440CA2">
        <w:rPr>
          <w:color w:val="234060"/>
          <w:sz w:val="24"/>
        </w:rPr>
        <w:t xml:space="preserve"> Library Application</w:t>
      </w:r>
      <w:r>
        <w:rPr>
          <w:color w:val="234060"/>
          <w:sz w:val="24"/>
        </w:rPr>
        <w:t>.</w:t>
      </w:r>
    </w:p>
    <w:p w14:paraId="3EA7CF14" w14:textId="77777777" w:rsidR="00681470" w:rsidRDefault="00681470">
      <w:pPr>
        <w:pStyle w:val="BodyText"/>
      </w:pPr>
    </w:p>
    <w:p w14:paraId="46BFFAA5" w14:textId="77777777" w:rsidR="00681470" w:rsidRDefault="0049374B">
      <w:pPr>
        <w:pStyle w:val="Heading3"/>
        <w:numPr>
          <w:ilvl w:val="0"/>
          <w:numId w:val="8"/>
        </w:numPr>
        <w:tabs>
          <w:tab w:val="left" w:pos="581"/>
        </w:tabs>
        <w:ind w:hanging="361"/>
        <w:rPr>
          <w:rFonts w:ascii="Carlito"/>
        </w:rPr>
      </w:pPr>
      <w:r>
        <w:rPr>
          <w:rFonts w:ascii="Carlito"/>
          <w:color w:val="17365D"/>
        </w:rPr>
        <w:t>Non-Functional</w:t>
      </w:r>
      <w:r>
        <w:rPr>
          <w:rFonts w:ascii="Carlito"/>
          <w:color w:val="17365D"/>
          <w:spacing w:val="-9"/>
        </w:rPr>
        <w:t xml:space="preserve"> </w:t>
      </w:r>
      <w:r>
        <w:rPr>
          <w:rFonts w:ascii="Carlito"/>
          <w:color w:val="17365D"/>
        </w:rPr>
        <w:t>Testing:</w:t>
      </w:r>
    </w:p>
    <w:p w14:paraId="4DFF779D" w14:textId="77777777" w:rsidR="00681470" w:rsidRDefault="0049374B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ind w:right="827"/>
        <w:rPr>
          <w:sz w:val="24"/>
        </w:rPr>
      </w:pPr>
      <w:r>
        <w:rPr>
          <w:color w:val="234060"/>
          <w:sz w:val="24"/>
        </w:rPr>
        <w:t xml:space="preserve">UI testing should be done in order to verify that UI is not getting distorted after performing various actions </w:t>
      </w:r>
      <w:proofErr w:type="gramStart"/>
      <w:r>
        <w:rPr>
          <w:color w:val="234060"/>
          <w:sz w:val="24"/>
        </w:rPr>
        <w:t>and also</w:t>
      </w:r>
      <w:proofErr w:type="gramEnd"/>
      <w:r>
        <w:rPr>
          <w:color w:val="234060"/>
          <w:sz w:val="24"/>
        </w:rPr>
        <w:t xml:space="preserve"> to confirm that application is easy to</w:t>
      </w:r>
      <w:r>
        <w:rPr>
          <w:color w:val="234060"/>
          <w:spacing w:val="-17"/>
          <w:sz w:val="24"/>
        </w:rPr>
        <w:t xml:space="preserve"> </w:t>
      </w:r>
      <w:r>
        <w:rPr>
          <w:color w:val="234060"/>
          <w:sz w:val="24"/>
        </w:rPr>
        <w:t>use.</w:t>
      </w:r>
    </w:p>
    <w:p w14:paraId="5C9C9C8C" w14:textId="77777777" w:rsidR="00681470" w:rsidRDefault="0049374B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ind w:right="670" w:hanging="531"/>
        <w:rPr>
          <w:sz w:val="24"/>
        </w:rPr>
      </w:pPr>
      <w:r>
        <w:rPr>
          <w:color w:val="234060"/>
          <w:sz w:val="24"/>
        </w:rPr>
        <w:t>Cross-browser testing should be done in order to verify that application works as intended on supported</w:t>
      </w:r>
      <w:r>
        <w:rPr>
          <w:color w:val="234060"/>
          <w:spacing w:val="-1"/>
          <w:sz w:val="24"/>
        </w:rPr>
        <w:t xml:space="preserve"> </w:t>
      </w:r>
      <w:r>
        <w:rPr>
          <w:color w:val="234060"/>
          <w:sz w:val="24"/>
        </w:rPr>
        <w:t>browsers.</w:t>
      </w:r>
    </w:p>
    <w:p w14:paraId="7F2E90E1" w14:textId="77777777" w:rsidR="00681470" w:rsidRDefault="00681470">
      <w:pPr>
        <w:rPr>
          <w:sz w:val="24"/>
        </w:rPr>
        <w:sectPr w:rsidR="00681470">
          <w:headerReference w:type="default" r:id="rId13"/>
          <w:footerReference w:type="default" r:id="rId14"/>
          <w:pgSz w:w="11910" w:h="16840"/>
          <w:pgMar w:top="1580" w:right="1200" w:bottom="800" w:left="1220" w:header="851" w:footer="612" w:gutter="0"/>
          <w:pgNumType w:start="2"/>
          <w:cols w:space="720"/>
        </w:sectPr>
      </w:pPr>
    </w:p>
    <w:p w14:paraId="387908C4" w14:textId="77777777" w:rsidR="00681470" w:rsidRDefault="00681470">
      <w:pPr>
        <w:pStyle w:val="BodyText"/>
        <w:spacing w:before="2"/>
        <w:rPr>
          <w:sz w:val="16"/>
        </w:rPr>
      </w:pPr>
    </w:p>
    <w:p w14:paraId="165218F4" w14:textId="77777777" w:rsidR="00681470" w:rsidRDefault="0049374B">
      <w:pPr>
        <w:pStyle w:val="Heading3"/>
        <w:spacing w:before="100"/>
        <w:rPr>
          <w:rFonts w:ascii="Carlito"/>
        </w:rPr>
      </w:pPr>
      <w:r>
        <w:rPr>
          <w:color w:val="365F91"/>
          <w:w w:val="105"/>
        </w:rPr>
        <w:t>Out of Scope</w:t>
      </w:r>
      <w:r>
        <w:rPr>
          <w:rFonts w:ascii="Carlito"/>
          <w:color w:val="234060"/>
          <w:w w:val="105"/>
        </w:rPr>
        <w:t>:</w:t>
      </w:r>
    </w:p>
    <w:p w14:paraId="669402A2" w14:textId="77777777" w:rsidR="00681470" w:rsidRDefault="00681470">
      <w:pPr>
        <w:pStyle w:val="BodyText"/>
        <w:spacing w:before="12"/>
        <w:rPr>
          <w:b/>
          <w:i/>
          <w:sz w:val="23"/>
        </w:rPr>
      </w:pPr>
    </w:p>
    <w:p w14:paraId="5735F151" w14:textId="77777777" w:rsidR="00681470" w:rsidRDefault="0049374B">
      <w:pPr>
        <w:pStyle w:val="ListParagraph"/>
        <w:numPr>
          <w:ilvl w:val="0"/>
          <w:numId w:val="7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Performance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testing</w:t>
      </w:r>
    </w:p>
    <w:p w14:paraId="4B77A2EA" w14:textId="77777777" w:rsidR="00681470" w:rsidRDefault="0049374B">
      <w:pPr>
        <w:pStyle w:val="ListParagraph"/>
        <w:numPr>
          <w:ilvl w:val="0"/>
          <w:numId w:val="7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Security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testing</w:t>
      </w:r>
    </w:p>
    <w:p w14:paraId="47B1D9D4" w14:textId="77777777" w:rsidR="00681470" w:rsidRDefault="00681470">
      <w:pPr>
        <w:pStyle w:val="BodyText"/>
      </w:pPr>
    </w:p>
    <w:p w14:paraId="0CFE664C" w14:textId="77777777" w:rsidR="00681470" w:rsidRDefault="00681470">
      <w:pPr>
        <w:pStyle w:val="BodyText"/>
      </w:pPr>
    </w:p>
    <w:p w14:paraId="16A721A4" w14:textId="77777777" w:rsidR="00681470" w:rsidRDefault="0049374B">
      <w:pPr>
        <w:pStyle w:val="Heading1"/>
        <w:spacing w:before="193"/>
      </w:pPr>
      <w:r>
        <w:rPr>
          <w:color w:val="365F91"/>
          <w:w w:val="110"/>
        </w:rPr>
        <w:t>Test Strategy:</w:t>
      </w:r>
    </w:p>
    <w:p w14:paraId="24C2549D" w14:textId="77777777" w:rsidR="00681470" w:rsidRDefault="00681470">
      <w:pPr>
        <w:pStyle w:val="BodyText"/>
        <w:spacing w:before="5"/>
        <w:rPr>
          <w:rFonts w:ascii="Times New Roman"/>
          <w:b/>
          <w:i/>
          <w:sz w:val="34"/>
        </w:rPr>
      </w:pPr>
    </w:p>
    <w:p w14:paraId="4E34E22D" w14:textId="428F800C" w:rsidR="00681470" w:rsidRDefault="0049374B">
      <w:pPr>
        <w:pStyle w:val="BodyText"/>
        <w:spacing w:line="276" w:lineRule="auto"/>
        <w:ind w:left="220" w:right="297"/>
      </w:pPr>
      <w:r>
        <w:rPr>
          <w:color w:val="234060"/>
        </w:rPr>
        <w:t xml:space="preserve">This section lists down the strategy to ensure the quality of </w:t>
      </w:r>
      <w:proofErr w:type="spellStart"/>
      <w:r w:rsidR="00A03052">
        <w:rPr>
          <w:color w:val="234060"/>
        </w:rPr>
        <w:t>Zylab</w:t>
      </w:r>
      <w:proofErr w:type="spellEnd"/>
      <w:r w:rsidR="00A03052">
        <w:rPr>
          <w:color w:val="234060"/>
        </w:rPr>
        <w:t xml:space="preserve"> Library </w:t>
      </w:r>
      <w:r>
        <w:rPr>
          <w:color w:val="234060"/>
        </w:rPr>
        <w:t>application via manual &amp; automation testing.</w:t>
      </w:r>
    </w:p>
    <w:p w14:paraId="5DD5BBB3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spacing w:before="200"/>
        <w:ind w:hanging="361"/>
        <w:rPr>
          <w:sz w:val="24"/>
        </w:rPr>
      </w:pPr>
      <w:r>
        <w:rPr>
          <w:color w:val="234060"/>
          <w:sz w:val="24"/>
        </w:rPr>
        <w:t>Manually explore application to understand basic</w:t>
      </w:r>
      <w:r>
        <w:rPr>
          <w:color w:val="234060"/>
          <w:spacing w:val="-6"/>
          <w:sz w:val="24"/>
        </w:rPr>
        <w:t xml:space="preserve"> </w:t>
      </w:r>
      <w:r>
        <w:rPr>
          <w:color w:val="234060"/>
          <w:sz w:val="24"/>
        </w:rPr>
        <w:t>functionality.</w:t>
      </w:r>
    </w:p>
    <w:p w14:paraId="6B8EBCAF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Identify features in</w:t>
      </w:r>
      <w:r>
        <w:rPr>
          <w:color w:val="234060"/>
          <w:spacing w:val="-6"/>
          <w:sz w:val="24"/>
        </w:rPr>
        <w:t xml:space="preserve"> </w:t>
      </w:r>
      <w:r>
        <w:rPr>
          <w:color w:val="234060"/>
          <w:sz w:val="24"/>
        </w:rPr>
        <w:t>application.</w:t>
      </w:r>
    </w:p>
    <w:p w14:paraId="5DE96CAD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Design test scenarios for testing of various features in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application.</w:t>
      </w:r>
    </w:p>
    <w:p w14:paraId="5EFB004A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Identify automatable test scenarios and mark the test cases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accordingly.</w:t>
      </w:r>
    </w:p>
    <w:p w14:paraId="5E46EFBF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Design test scripts for automation</w:t>
      </w:r>
      <w:r>
        <w:rPr>
          <w:color w:val="234060"/>
          <w:spacing w:val="2"/>
          <w:sz w:val="24"/>
        </w:rPr>
        <w:t xml:space="preserve"> </w:t>
      </w:r>
      <w:r>
        <w:rPr>
          <w:color w:val="234060"/>
          <w:sz w:val="24"/>
        </w:rPr>
        <w:t>testing</w:t>
      </w:r>
    </w:p>
    <w:p w14:paraId="62685C8F" w14:textId="77777777" w:rsidR="00681470" w:rsidRDefault="0049374B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Execute both manual and automation tests against application in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test.</w:t>
      </w:r>
    </w:p>
    <w:p w14:paraId="58B3C28C" w14:textId="51EB308A" w:rsidR="00681470" w:rsidRDefault="00A03052">
      <w:pPr>
        <w:pStyle w:val="ListParagraph"/>
        <w:numPr>
          <w:ilvl w:val="0"/>
          <w:numId w:val="6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Analyze</w:t>
      </w:r>
      <w:r w:rsidR="0049374B">
        <w:rPr>
          <w:color w:val="234060"/>
          <w:sz w:val="24"/>
        </w:rPr>
        <w:t xml:space="preserve"> test results to identify defects in</w:t>
      </w:r>
      <w:r w:rsidR="0049374B">
        <w:rPr>
          <w:color w:val="234060"/>
          <w:spacing w:val="-7"/>
          <w:sz w:val="24"/>
        </w:rPr>
        <w:t xml:space="preserve"> </w:t>
      </w:r>
      <w:r w:rsidR="0049374B">
        <w:rPr>
          <w:color w:val="234060"/>
          <w:sz w:val="24"/>
        </w:rPr>
        <w:t>application.</w:t>
      </w:r>
    </w:p>
    <w:p w14:paraId="033B6495" w14:textId="77777777" w:rsidR="00681470" w:rsidRDefault="00681470">
      <w:pPr>
        <w:pStyle w:val="BodyText"/>
      </w:pPr>
    </w:p>
    <w:p w14:paraId="188E54F0" w14:textId="77777777" w:rsidR="00681470" w:rsidRDefault="00681470">
      <w:pPr>
        <w:pStyle w:val="BodyText"/>
      </w:pPr>
    </w:p>
    <w:p w14:paraId="275D467F" w14:textId="77777777" w:rsidR="00681470" w:rsidRDefault="0049374B">
      <w:pPr>
        <w:pStyle w:val="Heading1"/>
      </w:pPr>
      <w:r>
        <w:rPr>
          <w:color w:val="365F91"/>
          <w:w w:val="110"/>
        </w:rPr>
        <w:t>Tools used for</w:t>
      </w:r>
      <w:r>
        <w:rPr>
          <w:color w:val="365F91"/>
          <w:spacing w:val="-56"/>
          <w:w w:val="110"/>
        </w:rPr>
        <w:t xml:space="preserve"> </w:t>
      </w:r>
      <w:r>
        <w:rPr>
          <w:color w:val="365F91"/>
          <w:w w:val="110"/>
        </w:rPr>
        <w:t>automation:</w:t>
      </w:r>
    </w:p>
    <w:p w14:paraId="40662F4F" w14:textId="77777777" w:rsidR="00681470" w:rsidRDefault="00681470">
      <w:pPr>
        <w:pStyle w:val="BodyText"/>
        <w:spacing w:before="7"/>
        <w:rPr>
          <w:rFonts w:ascii="Times New Roman"/>
          <w:b/>
          <w:i/>
          <w:sz w:val="34"/>
        </w:rPr>
      </w:pPr>
    </w:p>
    <w:p w14:paraId="2B31B3E1" w14:textId="77777777" w:rsidR="00681470" w:rsidRDefault="0049374B">
      <w:pPr>
        <w:pStyle w:val="BodyText"/>
        <w:spacing w:before="1" w:line="276" w:lineRule="auto"/>
        <w:ind w:left="220" w:right="1151"/>
      </w:pPr>
      <w:r>
        <w:rPr>
          <w:color w:val="234060"/>
        </w:rPr>
        <w:t>List of all the software and tools required for developing and executing automation framework.</w:t>
      </w:r>
    </w:p>
    <w:p w14:paraId="2CCE91D6" w14:textId="77777777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spacing w:before="199"/>
        <w:ind w:hanging="361"/>
        <w:rPr>
          <w:sz w:val="24"/>
        </w:rPr>
      </w:pPr>
      <w:r>
        <w:rPr>
          <w:color w:val="234060"/>
          <w:sz w:val="24"/>
        </w:rPr>
        <w:t>Java (version</w:t>
      </w:r>
      <w:r>
        <w:rPr>
          <w:color w:val="234060"/>
          <w:spacing w:val="-1"/>
          <w:sz w:val="24"/>
        </w:rPr>
        <w:t xml:space="preserve"> </w:t>
      </w:r>
      <w:r>
        <w:rPr>
          <w:color w:val="234060"/>
          <w:sz w:val="24"/>
        </w:rPr>
        <w:t>1.8)</w:t>
      </w:r>
    </w:p>
    <w:p w14:paraId="0BBD8315" w14:textId="77777777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Selenium (version</w:t>
      </w:r>
      <w:r>
        <w:rPr>
          <w:color w:val="234060"/>
          <w:spacing w:val="1"/>
          <w:sz w:val="24"/>
        </w:rPr>
        <w:t xml:space="preserve"> </w:t>
      </w:r>
      <w:r>
        <w:rPr>
          <w:color w:val="234060"/>
          <w:sz w:val="24"/>
        </w:rPr>
        <w:t>3.141.59)</w:t>
      </w:r>
    </w:p>
    <w:p w14:paraId="005A62EC" w14:textId="77777777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TestNG (version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6.14.3)</w:t>
      </w:r>
    </w:p>
    <w:p w14:paraId="2691A43E" w14:textId="49ECF9B0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spacing w:before="1"/>
        <w:ind w:hanging="361"/>
        <w:rPr>
          <w:sz w:val="24"/>
        </w:rPr>
      </w:pPr>
      <w:r>
        <w:rPr>
          <w:color w:val="234060"/>
          <w:sz w:val="24"/>
        </w:rPr>
        <w:t>Maven (version</w:t>
      </w:r>
      <w:r>
        <w:rPr>
          <w:color w:val="234060"/>
          <w:spacing w:val="-5"/>
          <w:sz w:val="24"/>
        </w:rPr>
        <w:t xml:space="preserve"> </w:t>
      </w:r>
      <w:r w:rsidR="00A03052">
        <w:rPr>
          <w:color w:val="234060"/>
          <w:sz w:val="24"/>
        </w:rPr>
        <w:t>4.0.0</w:t>
      </w:r>
      <w:r>
        <w:rPr>
          <w:color w:val="234060"/>
          <w:sz w:val="24"/>
        </w:rPr>
        <w:t>)</w:t>
      </w:r>
    </w:p>
    <w:p w14:paraId="3C56B451" w14:textId="77777777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Log4j (version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1.2.17)</w:t>
      </w:r>
    </w:p>
    <w:p w14:paraId="65506ED3" w14:textId="1A37FB8A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 xml:space="preserve">Google Chrome (version </w:t>
      </w:r>
      <w:r w:rsidR="00A03052">
        <w:rPr>
          <w:color w:val="234060"/>
          <w:sz w:val="24"/>
        </w:rPr>
        <w:t>79</w:t>
      </w:r>
      <w:r>
        <w:rPr>
          <w:color w:val="234060"/>
          <w:sz w:val="24"/>
        </w:rPr>
        <w:t>.0.3</w:t>
      </w:r>
      <w:r w:rsidR="00A03052">
        <w:rPr>
          <w:color w:val="234060"/>
          <w:sz w:val="24"/>
        </w:rPr>
        <w:t>945.130</w:t>
      </w:r>
      <w:r>
        <w:rPr>
          <w:color w:val="234060"/>
          <w:sz w:val="24"/>
        </w:rPr>
        <w:t>)</w:t>
      </w:r>
    </w:p>
    <w:p w14:paraId="59B887F7" w14:textId="55006856" w:rsidR="00681470" w:rsidRDefault="0049374B">
      <w:pPr>
        <w:pStyle w:val="ListParagraph"/>
        <w:numPr>
          <w:ilvl w:val="0"/>
          <w:numId w:val="5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 xml:space="preserve">Mozilla Firefox (version </w:t>
      </w:r>
      <w:r w:rsidR="00A03052">
        <w:rPr>
          <w:color w:val="234060"/>
          <w:sz w:val="24"/>
        </w:rPr>
        <w:t>72.0.1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(64-bit))</w:t>
      </w:r>
    </w:p>
    <w:p w14:paraId="1744FD7A" w14:textId="77777777" w:rsidR="00681470" w:rsidRDefault="00681470">
      <w:pPr>
        <w:pStyle w:val="BodyText"/>
      </w:pPr>
    </w:p>
    <w:p w14:paraId="4CBCF6A1" w14:textId="77777777" w:rsidR="00681470" w:rsidRDefault="00681470">
      <w:pPr>
        <w:pStyle w:val="BodyText"/>
      </w:pPr>
    </w:p>
    <w:p w14:paraId="64157A20" w14:textId="2715BA41" w:rsidR="00F05DFC" w:rsidRDefault="00F05DFC" w:rsidP="00F05DFC">
      <w:pPr>
        <w:pStyle w:val="Heading1"/>
        <w:spacing w:before="104"/>
      </w:pPr>
      <w:bookmarkStart w:id="0" w:name="_GoBack"/>
      <w:r>
        <w:rPr>
          <w:color w:val="365F91"/>
          <w:w w:val="110"/>
        </w:rPr>
        <w:t>Automation Scripts Execution</w:t>
      </w:r>
      <w:r w:rsidR="00326909">
        <w:rPr>
          <w:color w:val="365F91"/>
          <w:w w:val="110"/>
        </w:rPr>
        <w:t xml:space="preserve"> Steps</w:t>
      </w:r>
      <w:r>
        <w:rPr>
          <w:color w:val="365F91"/>
          <w:w w:val="110"/>
        </w:rPr>
        <w:t>:</w:t>
      </w:r>
    </w:p>
    <w:p w14:paraId="26FAF824" w14:textId="77777777" w:rsidR="00F05DFC" w:rsidRDefault="00F05DFC" w:rsidP="00F05DFC">
      <w:pPr>
        <w:pStyle w:val="BodyText"/>
        <w:spacing w:before="60"/>
        <w:ind w:left="220"/>
      </w:pPr>
      <w:r>
        <w:rPr>
          <w:color w:val="234060"/>
        </w:rPr>
        <w:t>To execute test scripts please follow below steps:</w:t>
      </w:r>
    </w:p>
    <w:p w14:paraId="050E40BE" w14:textId="77777777" w:rsidR="00F05DFC" w:rsidRDefault="00F05DFC" w:rsidP="00F05DFC">
      <w:pPr>
        <w:pStyle w:val="BodyText"/>
      </w:pPr>
    </w:p>
    <w:p w14:paraId="0ED66D54" w14:textId="77777777" w:rsidR="00F05DFC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Install Java &amp; maven and set their respective paths in system</w:t>
      </w:r>
      <w:r>
        <w:rPr>
          <w:color w:val="234060"/>
          <w:spacing w:val="-3"/>
          <w:sz w:val="24"/>
        </w:rPr>
        <w:t xml:space="preserve"> </w:t>
      </w:r>
      <w:r>
        <w:rPr>
          <w:color w:val="234060"/>
          <w:sz w:val="24"/>
        </w:rPr>
        <w:t>variables.</w:t>
      </w:r>
    </w:p>
    <w:p w14:paraId="532CDAC0" w14:textId="77777777" w:rsidR="00F05DFC" w:rsidRPr="003B0218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 xml:space="preserve">Clone project (git clone </w:t>
      </w:r>
      <w:hyperlink r:id="rId15" w:history="1">
        <w:r>
          <w:rPr>
            <w:rStyle w:val="Hyperlink"/>
          </w:rPr>
          <w:t>https://github.com/unkannan/zelenium/tree/HomeBranch/ZyLabLibAutomation</w:t>
        </w:r>
      </w:hyperlink>
      <w:r>
        <w:rPr>
          <w:color w:val="234060"/>
          <w:sz w:val="24"/>
        </w:rPr>
        <w:t xml:space="preserve"> )</w:t>
      </w:r>
    </w:p>
    <w:p w14:paraId="7AD0CA2B" w14:textId="77777777" w:rsidR="00F05DFC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Or Extract the zip file</w:t>
      </w:r>
    </w:p>
    <w:p w14:paraId="1ACB3FF8" w14:textId="77777777" w:rsidR="00FD2853" w:rsidRDefault="00FD2853" w:rsidP="00FD2853">
      <w:pPr>
        <w:pStyle w:val="ListParagraph"/>
        <w:numPr>
          <w:ilvl w:val="0"/>
          <w:numId w:val="2"/>
        </w:numPr>
        <w:tabs>
          <w:tab w:val="left" w:pos="581"/>
        </w:tabs>
        <w:rPr>
          <w:sz w:val="24"/>
        </w:rPr>
      </w:pPr>
      <w:r>
        <w:rPr>
          <w:sz w:val="24"/>
        </w:rPr>
        <w:t>Open COMMAND PROMPT (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 xml:space="preserve">) </w:t>
      </w:r>
    </w:p>
    <w:p w14:paraId="0261D122" w14:textId="77777777" w:rsidR="00FD2853" w:rsidRDefault="00FD2853" w:rsidP="00FD2853">
      <w:pPr>
        <w:pStyle w:val="ListParagraph"/>
        <w:numPr>
          <w:ilvl w:val="0"/>
          <w:numId w:val="2"/>
        </w:numPr>
        <w:tabs>
          <w:tab w:val="left" w:pos="581"/>
        </w:tabs>
        <w:rPr>
          <w:sz w:val="24"/>
        </w:rPr>
      </w:pPr>
      <w:r>
        <w:rPr>
          <w:sz w:val="24"/>
        </w:rPr>
        <w:t>Navigate to the folder ‘</w:t>
      </w:r>
      <w:proofErr w:type="spellStart"/>
      <w:r>
        <w:rPr>
          <w:sz w:val="24"/>
        </w:rPr>
        <w:t>ZyLabLibAutomation</w:t>
      </w:r>
      <w:proofErr w:type="spellEnd"/>
      <w:r>
        <w:rPr>
          <w:sz w:val="24"/>
        </w:rPr>
        <w:t>’</w:t>
      </w:r>
    </w:p>
    <w:p w14:paraId="36E8CC55" w14:textId="77777777" w:rsidR="00F05DFC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hanging="361"/>
        <w:rPr>
          <w:sz w:val="24"/>
        </w:rPr>
      </w:pPr>
      <w:r>
        <w:rPr>
          <w:color w:val="234060"/>
          <w:sz w:val="24"/>
        </w:rPr>
        <w:t>Clean and compile project using</w:t>
      </w:r>
    </w:p>
    <w:p w14:paraId="1BF3A456" w14:textId="77777777" w:rsidR="00F05DFC" w:rsidRDefault="00F05DFC" w:rsidP="00F05DFC">
      <w:pPr>
        <w:ind w:left="580"/>
        <w:rPr>
          <w:i/>
          <w:sz w:val="24"/>
        </w:rPr>
      </w:pPr>
      <w:proofErr w:type="spellStart"/>
      <w:r>
        <w:rPr>
          <w:i/>
          <w:color w:val="234060"/>
          <w:sz w:val="24"/>
        </w:rPr>
        <w:t>mvn</w:t>
      </w:r>
      <w:proofErr w:type="spellEnd"/>
      <w:r>
        <w:rPr>
          <w:i/>
          <w:color w:val="234060"/>
          <w:sz w:val="24"/>
        </w:rPr>
        <w:t xml:space="preserve"> clean</w:t>
      </w:r>
      <w:r>
        <w:rPr>
          <w:i/>
          <w:color w:val="234060"/>
          <w:spacing w:val="-5"/>
          <w:sz w:val="24"/>
        </w:rPr>
        <w:t xml:space="preserve"> </w:t>
      </w:r>
      <w:r>
        <w:rPr>
          <w:i/>
          <w:color w:val="234060"/>
          <w:sz w:val="24"/>
        </w:rPr>
        <w:t>compile</w:t>
      </w:r>
    </w:p>
    <w:p w14:paraId="6CF42758" w14:textId="77777777" w:rsidR="00F05DFC" w:rsidRDefault="00F05DFC" w:rsidP="00F05DFC">
      <w:pPr>
        <w:pStyle w:val="ListParagraph"/>
        <w:numPr>
          <w:ilvl w:val="0"/>
          <w:numId w:val="2"/>
        </w:numPr>
        <w:tabs>
          <w:tab w:val="left" w:pos="581"/>
        </w:tabs>
        <w:ind w:right="377"/>
        <w:rPr>
          <w:sz w:val="24"/>
        </w:rPr>
      </w:pPr>
      <w:r>
        <w:rPr>
          <w:color w:val="234060"/>
          <w:sz w:val="24"/>
        </w:rPr>
        <w:lastRenderedPageBreak/>
        <w:t>To execute automation scripts, execute any of the following commands from command prompt:</w:t>
      </w:r>
    </w:p>
    <w:p w14:paraId="6D964C55" w14:textId="77777777" w:rsidR="00F05DFC" w:rsidRDefault="00F05DFC" w:rsidP="00F05DFC">
      <w:pPr>
        <w:pStyle w:val="ListParagraph"/>
        <w:numPr>
          <w:ilvl w:val="1"/>
          <w:numId w:val="2"/>
        </w:numPr>
        <w:tabs>
          <w:tab w:val="left" w:pos="1300"/>
          <w:tab w:val="left" w:pos="1301"/>
        </w:tabs>
        <w:ind w:right="1795"/>
        <w:jc w:val="left"/>
        <w:rPr>
          <w:sz w:val="24"/>
        </w:rPr>
      </w:pPr>
      <w:r>
        <w:rPr>
          <w:color w:val="234060"/>
          <w:sz w:val="24"/>
        </w:rPr>
        <w:t xml:space="preserve">To execute all automation scripts (by default it will run on </w:t>
      </w:r>
      <w:proofErr w:type="spellStart"/>
      <w:r>
        <w:rPr>
          <w:color w:val="234060"/>
          <w:sz w:val="24"/>
        </w:rPr>
        <w:t>firefox</w:t>
      </w:r>
      <w:proofErr w:type="spellEnd"/>
      <w:r>
        <w:rPr>
          <w:color w:val="234060"/>
          <w:sz w:val="24"/>
        </w:rPr>
        <w:t>)</w:t>
      </w:r>
      <w:r>
        <w:rPr>
          <w:color w:val="4F6128"/>
          <w:sz w:val="24"/>
        </w:rPr>
        <w:t xml:space="preserve"> </w:t>
      </w:r>
      <w:proofErr w:type="spellStart"/>
      <w:r>
        <w:rPr>
          <w:color w:val="4F6128"/>
          <w:sz w:val="24"/>
        </w:rPr>
        <w:t>mvn</w:t>
      </w:r>
      <w:proofErr w:type="spellEnd"/>
      <w:r>
        <w:rPr>
          <w:color w:val="4F6128"/>
          <w:sz w:val="24"/>
        </w:rPr>
        <w:t xml:space="preserve"> test</w:t>
      </w:r>
    </w:p>
    <w:p w14:paraId="39FB5257" w14:textId="77777777" w:rsidR="00F05DFC" w:rsidRDefault="00F05DFC" w:rsidP="00F05DFC">
      <w:pPr>
        <w:pStyle w:val="ListParagraph"/>
        <w:numPr>
          <w:ilvl w:val="1"/>
          <w:numId w:val="2"/>
        </w:numPr>
        <w:tabs>
          <w:tab w:val="left" w:pos="1300"/>
          <w:tab w:val="left" w:pos="1301"/>
        </w:tabs>
        <w:spacing w:line="242" w:lineRule="auto"/>
        <w:ind w:right="543" w:hanging="531"/>
        <w:jc w:val="left"/>
        <w:rPr>
          <w:sz w:val="24"/>
        </w:rPr>
      </w:pPr>
      <w:r>
        <w:rPr>
          <w:color w:val="234060"/>
          <w:sz w:val="24"/>
        </w:rPr>
        <w:t xml:space="preserve">To execute on </w:t>
      </w:r>
      <w:proofErr w:type="gramStart"/>
      <w:r>
        <w:rPr>
          <w:color w:val="234060"/>
          <w:sz w:val="24"/>
        </w:rPr>
        <w:t>particular browser</w:t>
      </w:r>
      <w:proofErr w:type="gramEnd"/>
      <w:r>
        <w:rPr>
          <w:color w:val="234060"/>
          <w:sz w:val="24"/>
        </w:rPr>
        <w:t>, execute below command with parameter as '</w:t>
      </w:r>
      <w:proofErr w:type="spellStart"/>
      <w:r>
        <w:rPr>
          <w:color w:val="234060"/>
          <w:sz w:val="24"/>
        </w:rPr>
        <w:t>firefox</w:t>
      </w:r>
      <w:proofErr w:type="spellEnd"/>
      <w:r>
        <w:rPr>
          <w:color w:val="234060"/>
          <w:sz w:val="24"/>
        </w:rPr>
        <w:t>' or</w:t>
      </w:r>
      <w:r>
        <w:rPr>
          <w:color w:val="234060"/>
          <w:spacing w:val="1"/>
          <w:sz w:val="24"/>
        </w:rPr>
        <w:t xml:space="preserve"> </w:t>
      </w:r>
      <w:r>
        <w:rPr>
          <w:color w:val="234060"/>
          <w:sz w:val="24"/>
        </w:rPr>
        <w:t>'chrome'</w:t>
      </w:r>
    </w:p>
    <w:p w14:paraId="79929803" w14:textId="77777777" w:rsidR="00F05DFC" w:rsidRDefault="00F05DFC" w:rsidP="00F05DFC">
      <w:pPr>
        <w:spacing w:line="289" w:lineRule="exact"/>
        <w:ind w:left="1660"/>
        <w:rPr>
          <w:i/>
          <w:sz w:val="24"/>
        </w:rPr>
      </w:pPr>
      <w:proofErr w:type="spellStart"/>
      <w:r>
        <w:rPr>
          <w:color w:val="4F6128"/>
          <w:sz w:val="24"/>
        </w:rPr>
        <w:t>mvn</w:t>
      </w:r>
      <w:proofErr w:type="spellEnd"/>
      <w:r>
        <w:rPr>
          <w:color w:val="4F6128"/>
          <w:sz w:val="24"/>
        </w:rPr>
        <w:t xml:space="preserve"> test -</w:t>
      </w:r>
      <w:proofErr w:type="spellStart"/>
      <w:r>
        <w:rPr>
          <w:color w:val="4F6128"/>
          <w:sz w:val="24"/>
        </w:rPr>
        <w:t>Dbrowser</w:t>
      </w:r>
      <w:proofErr w:type="spellEnd"/>
      <w:r>
        <w:rPr>
          <w:color w:val="4F6128"/>
          <w:sz w:val="24"/>
        </w:rPr>
        <w:t>=</w:t>
      </w:r>
      <w:r>
        <w:rPr>
          <w:i/>
          <w:color w:val="4F6128"/>
          <w:sz w:val="24"/>
        </w:rPr>
        <w:t>&lt;browser-name&gt;</w:t>
      </w:r>
    </w:p>
    <w:p w14:paraId="07DEA514" w14:textId="77777777" w:rsidR="00F05DFC" w:rsidRDefault="00F05DFC" w:rsidP="00F05DFC">
      <w:pPr>
        <w:ind w:left="1300"/>
        <w:rPr>
          <w:color w:val="4F6128"/>
          <w:sz w:val="24"/>
        </w:rPr>
      </w:pPr>
      <w:r>
        <w:rPr>
          <w:b/>
          <w:color w:val="4F6128"/>
          <w:sz w:val="24"/>
        </w:rPr>
        <w:t xml:space="preserve">for e.g.: </w:t>
      </w:r>
      <w:proofErr w:type="spellStart"/>
      <w:r>
        <w:rPr>
          <w:color w:val="4F6128"/>
          <w:sz w:val="24"/>
        </w:rPr>
        <w:t>mvn</w:t>
      </w:r>
      <w:proofErr w:type="spellEnd"/>
      <w:r>
        <w:rPr>
          <w:color w:val="4F6128"/>
          <w:sz w:val="24"/>
        </w:rPr>
        <w:t xml:space="preserve"> test -</w:t>
      </w:r>
      <w:proofErr w:type="spellStart"/>
      <w:r>
        <w:rPr>
          <w:color w:val="4F6128"/>
          <w:sz w:val="24"/>
        </w:rPr>
        <w:t>Dbrowser</w:t>
      </w:r>
      <w:proofErr w:type="spellEnd"/>
      <w:r>
        <w:rPr>
          <w:color w:val="4F6128"/>
          <w:sz w:val="24"/>
        </w:rPr>
        <w:t>=</w:t>
      </w:r>
      <w:proofErr w:type="spellStart"/>
      <w:r>
        <w:rPr>
          <w:color w:val="4F6128"/>
          <w:sz w:val="24"/>
        </w:rPr>
        <w:t>firefox</w:t>
      </w:r>
      <w:proofErr w:type="spellEnd"/>
    </w:p>
    <w:p w14:paraId="036F98A8" w14:textId="77777777" w:rsidR="00F05DFC" w:rsidRPr="003B0218" w:rsidRDefault="00F05DFC" w:rsidP="00F05DFC">
      <w:pPr>
        <w:ind w:left="1300"/>
        <w:rPr>
          <w:color w:val="4F6128"/>
          <w:sz w:val="24"/>
        </w:rPr>
      </w:pPr>
      <w:r w:rsidRPr="003B0218">
        <w:rPr>
          <w:color w:val="4F6128"/>
          <w:sz w:val="24"/>
        </w:rPr>
        <w:t xml:space="preserve">         or </w:t>
      </w:r>
      <w:proofErr w:type="spellStart"/>
      <w:r w:rsidRPr="003B0218">
        <w:rPr>
          <w:color w:val="4F6128"/>
          <w:sz w:val="24"/>
        </w:rPr>
        <w:t>mvn</w:t>
      </w:r>
      <w:proofErr w:type="spellEnd"/>
      <w:r w:rsidRPr="003B0218">
        <w:rPr>
          <w:color w:val="4F6128"/>
          <w:sz w:val="24"/>
        </w:rPr>
        <w:t xml:space="preserve"> test -</w:t>
      </w:r>
      <w:proofErr w:type="spellStart"/>
      <w:r w:rsidRPr="003B0218">
        <w:rPr>
          <w:color w:val="4F6128"/>
          <w:sz w:val="24"/>
        </w:rPr>
        <w:t>Dbrowser</w:t>
      </w:r>
      <w:proofErr w:type="spellEnd"/>
      <w:r w:rsidRPr="003B0218">
        <w:rPr>
          <w:color w:val="4F6128"/>
          <w:sz w:val="24"/>
        </w:rPr>
        <w:t>=chrome</w:t>
      </w:r>
    </w:p>
    <w:p w14:paraId="79D59528" w14:textId="45CAAFD6" w:rsidR="00DE2543" w:rsidRPr="00DE2543" w:rsidRDefault="00DE2543" w:rsidP="00DE2543">
      <w:pPr>
        <w:pStyle w:val="ListParagraph"/>
        <w:numPr>
          <w:ilvl w:val="0"/>
          <w:numId w:val="2"/>
        </w:numPr>
        <w:tabs>
          <w:tab w:val="left" w:pos="581"/>
        </w:tabs>
        <w:ind w:right="377"/>
        <w:rPr>
          <w:sz w:val="24"/>
        </w:rPr>
      </w:pPr>
      <w:r>
        <w:rPr>
          <w:color w:val="234060"/>
          <w:sz w:val="24"/>
        </w:rPr>
        <w:t>Logs available in Log folder</w:t>
      </w:r>
    </w:p>
    <w:p w14:paraId="0BC87C0A" w14:textId="0EFF99B1" w:rsidR="00DE2543" w:rsidRPr="00DE2543" w:rsidRDefault="00DE2543" w:rsidP="00DE2543">
      <w:pPr>
        <w:pStyle w:val="ListParagraph"/>
        <w:numPr>
          <w:ilvl w:val="0"/>
          <w:numId w:val="2"/>
        </w:numPr>
        <w:tabs>
          <w:tab w:val="left" w:pos="581"/>
        </w:tabs>
        <w:ind w:right="377"/>
        <w:rPr>
          <w:sz w:val="24"/>
        </w:rPr>
      </w:pPr>
      <w:r>
        <w:rPr>
          <w:color w:val="234060"/>
          <w:sz w:val="24"/>
        </w:rPr>
        <w:t>Test reports are available in below location</w:t>
      </w:r>
    </w:p>
    <w:p w14:paraId="46313616" w14:textId="2CA2F937" w:rsidR="00DE2543" w:rsidRDefault="00DE2543" w:rsidP="00DE2543">
      <w:pPr>
        <w:pStyle w:val="Heading1"/>
        <w:spacing w:before="105"/>
        <w:ind w:firstLine="360"/>
        <w:rPr>
          <w:b w:val="0"/>
          <w:bCs w:val="0"/>
          <w:sz w:val="24"/>
          <w:szCs w:val="24"/>
        </w:rPr>
      </w:pPr>
      <w:r w:rsidRPr="00DE2543">
        <w:rPr>
          <w:b w:val="0"/>
          <w:bCs w:val="0"/>
          <w:sz w:val="24"/>
          <w:szCs w:val="24"/>
        </w:rPr>
        <w:t>\target\test-output\emailable-report</w:t>
      </w:r>
    </w:p>
    <w:p w14:paraId="33E575AF" w14:textId="77777777" w:rsidR="00DE2543" w:rsidRPr="00DE2543" w:rsidRDefault="00DE2543" w:rsidP="00DE2543">
      <w:pPr>
        <w:pStyle w:val="Heading1"/>
        <w:spacing w:before="105"/>
        <w:ind w:left="0" w:firstLine="580"/>
        <w:rPr>
          <w:b w:val="0"/>
          <w:bCs w:val="0"/>
          <w:sz w:val="24"/>
          <w:szCs w:val="24"/>
        </w:rPr>
      </w:pPr>
      <w:r w:rsidRPr="00DE2543">
        <w:rPr>
          <w:b w:val="0"/>
          <w:bCs w:val="0"/>
          <w:sz w:val="24"/>
          <w:szCs w:val="24"/>
        </w:rPr>
        <w:t>\target\test-output\index.html</w:t>
      </w:r>
    </w:p>
    <w:bookmarkEnd w:id="0"/>
    <w:p w14:paraId="033F712D" w14:textId="77777777" w:rsidR="00DE2543" w:rsidRDefault="00DE2543" w:rsidP="00DE2543">
      <w:pPr>
        <w:pStyle w:val="Heading1"/>
        <w:spacing w:before="105"/>
        <w:ind w:firstLine="360"/>
        <w:rPr>
          <w:b w:val="0"/>
          <w:bCs w:val="0"/>
          <w:sz w:val="24"/>
          <w:szCs w:val="24"/>
        </w:rPr>
      </w:pPr>
    </w:p>
    <w:p w14:paraId="120F2849" w14:textId="77777777" w:rsidR="00DE2543" w:rsidRPr="00DE2543" w:rsidRDefault="00DE2543" w:rsidP="00DE2543">
      <w:pPr>
        <w:pStyle w:val="Heading1"/>
        <w:spacing w:before="105"/>
        <w:ind w:firstLine="360"/>
        <w:rPr>
          <w:b w:val="0"/>
          <w:bCs w:val="0"/>
          <w:sz w:val="24"/>
          <w:szCs w:val="24"/>
        </w:rPr>
      </w:pPr>
    </w:p>
    <w:p w14:paraId="7EB7C76F" w14:textId="77777777" w:rsidR="00DE2543" w:rsidRDefault="00DE2543" w:rsidP="00DE2543">
      <w:pPr>
        <w:pStyle w:val="ListParagraph"/>
        <w:tabs>
          <w:tab w:val="left" w:pos="581"/>
        </w:tabs>
        <w:ind w:right="377" w:firstLine="0"/>
        <w:rPr>
          <w:sz w:val="24"/>
        </w:rPr>
      </w:pPr>
    </w:p>
    <w:p w14:paraId="084E5901" w14:textId="77777777" w:rsidR="00681470" w:rsidRDefault="00681470">
      <w:pPr>
        <w:pStyle w:val="BodyText"/>
      </w:pPr>
    </w:p>
    <w:p w14:paraId="40B93F06" w14:textId="77777777" w:rsidR="00681470" w:rsidRDefault="0049374B">
      <w:pPr>
        <w:pStyle w:val="Heading1"/>
      </w:pPr>
      <w:r>
        <w:rPr>
          <w:color w:val="365F91"/>
          <w:w w:val="110"/>
        </w:rPr>
        <w:t>Test Deliverables:</w:t>
      </w:r>
    </w:p>
    <w:p w14:paraId="1DB3A3D8" w14:textId="77777777" w:rsidR="00681470" w:rsidRDefault="00681470">
      <w:pPr>
        <w:pStyle w:val="BodyText"/>
        <w:spacing w:before="7"/>
        <w:rPr>
          <w:rFonts w:ascii="Times New Roman"/>
          <w:b/>
          <w:i/>
          <w:sz w:val="30"/>
        </w:rPr>
      </w:pPr>
    </w:p>
    <w:p w14:paraId="0FA16712" w14:textId="18DA5E8A" w:rsidR="00681470" w:rsidRDefault="0049374B">
      <w:pPr>
        <w:pStyle w:val="ListParagraph"/>
        <w:numPr>
          <w:ilvl w:val="0"/>
          <w:numId w:val="4"/>
        </w:numPr>
        <w:tabs>
          <w:tab w:val="left" w:pos="581"/>
        </w:tabs>
        <w:ind w:right="263"/>
        <w:rPr>
          <w:b/>
          <w:color w:val="234060"/>
          <w:sz w:val="24"/>
        </w:rPr>
      </w:pPr>
      <w:r>
        <w:rPr>
          <w:b/>
          <w:i/>
          <w:color w:val="17365D"/>
        </w:rPr>
        <w:t xml:space="preserve">Functionality Analysis: </w:t>
      </w:r>
      <w:r>
        <w:rPr>
          <w:color w:val="234060"/>
          <w:sz w:val="24"/>
        </w:rPr>
        <w:t xml:space="preserve">This section contains the details about total number of manual test cases per functionality. Below table contains total number of manual test cases per functionality. For details refer </w:t>
      </w:r>
      <w:r w:rsidR="007C2B05">
        <w:rPr>
          <w:b/>
          <w:color w:val="234060"/>
          <w:sz w:val="24"/>
        </w:rPr>
        <w:t>Test Cases</w:t>
      </w:r>
      <w:r>
        <w:rPr>
          <w:b/>
          <w:color w:val="234060"/>
          <w:sz w:val="24"/>
        </w:rPr>
        <w:t xml:space="preserve"> </w:t>
      </w:r>
      <w:r>
        <w:rPr>
          <w:color w:val="234060"/>
          <w:sz w:val="24"/>
        </w:rPr>
        <w:t xml:space="preserve">worksheet in </w:t>
      </w:r>
      <w:r>
        <w:rPr>
          <w:b/>
          <w:color w:val="234060"/>
          <w:sz w:val="24"/>
        </w:rPr>
        <w:t>"</w:t>
      </w:r>
      <w:proofErr w:type="spellStart"/>
      <w:r w:rsidR="007C2B05">
        <w:rPr>
          <w:b/>
          <w:color w:val="234060"/>
          <w:sz w:val="24"/>
        </w:rPr>
        <w:t>Zylab</w:t>
      </w:r>
      <w:proofErr w:type="spellEnd"/>
      <w:r w:rsidR="007C2B05">
        <w:rPr>
          <w:b/>
          <w:color w:val="234060"/>
          <w:sz w:val="24"/>
        </w:rPr>
        <w:t xml:space="preserve"> Library Consolidated</w:t>
      </w:r>
      <w:r>
        <w:rPr>
          <w:b/>
          <w:color w:val="234060"/>
          <w:sz w:val="24"/>
        </w:rPr>
        <w:t xml:space="preserve"> Report.xlsx".</w:t>
      </w:r>
    </w:p>
    <w:p w14:paraId="3DFBC999" w14:textId="77777777" w:rsidR="00681470" w:rsidRDefault="00681470">
      <w:pPr>
        <w:rPr>
          <w:sz w:val="24"/>
        </w:rPr>
        <w:sectPr w:rsidR="00681470">
          <w:pgSz w:w="11910" w:h="16840"/>
          <w:pgMar w:top="1580" w:right="1200" w:bottom="800" w:left="1220" w:header="851" w:footer="612" w:gutter="0"/>
          <w:cols w:space="720"/>
        </w:sectPr>
      </w:pPr>
    </w:p>
    <w:p w14:paraId="5D5AED6A" w14:textId="77777777" w:rsidR="00681470" w:rsidRDefault="00681470">
      <w:pPr>
        <w:pStyle w:val="BodyText"/>
        <w:spacing w:before="1"/>
        <w:rPr>
          <w:b/>
          <w:sz w:val="20"/>
        </w:rPr>
      </w:pPr>
    </w:p>
    <w:p w14:paraId="0452EB28" w14:textId="77777777" w:rsidR="00681470" w:rsidRDefault="0049374B">
      <w:pPr>
        <w:pStyle w:val="ListParagraph"/>
        <w:numPr>
          <w:ilvl w:val="0"/>
          <w:numId w:val="4"/>
        </w:numPr>
        <w:tabs>
          <w:tab w:val="left" w:pos="581"/>
        </w:tabs>
        <w:spacing w:before="52"/>
        <w:ind w:hanging="361"/>
        <w:rPr>
          <w:i/>
          <w:color w:val="17365D"/>
          <w:sz w:val="24"/>
        </w:rPr>
      </w:pPr>
      <w:r>
        <w:rPr>
          <w:b/>
          <w:i/>
          <w:color w:val="17365D"/>
          <w:sz w:val="24"/>
        </w:rPr>
        <w:t xml:space="preserve">Automated Details: </w:t>
      </w:r>
      <w:r>
        <w:rPr>
          <w:i/>
          <w:color w:val="17365D"/>
          <w:sz w:val="24"/>
        </w:rPr>
        <w:t xml:space="preserve">Automation test scripts are available at </w:t>
      </w:r>
      <w:proofErr w:type="spellStart"/>
      <w:r>
        <w:rPr>
          <w:i/>
          <w:color w:val="17365D"/>
          <w:sz w:val="24"/>
        </w:rPr>
        <w:t>Github</w:t>
      </w:r>
      <w:proofErr w:type="spellEnd"/>
      <w:r>
        <w:rPr>
          <w:i/>
          <w:color w:val="17365D"/>
          <w:spacing w:val="-8"/>
          <w:sz w:val="24"/>
        </w:rPr>
        <w:t xml:space="preserve"> </w:t>
      </w:r>
      <w:r>
        <w:rPr>
          <w:i/>
          <w:color w:val="17365D"/>
          <w:sz w:val="24"/>
        </w:rPr>
        <w:t>location</w:t>
      </w:r>
    </w:p>
    <w:p w14:paraId="26D222F0" w14:textId="0AD41FAB" w:rsidR="00681470" w:rsidRDefault="00EA24AD" w:rsidP="007C2B05">
      <w:pPr>
        <w:pStyle w:val="BodyText"/>
        <w:spacing w:before="12"/>
        <w:ind w:firstLine="219"/>
      </w:pPr>
      <w:hyperlink r:id="rId16" w:history="1">
        <w:r w:rsidR="007C2B05" w:rsidRPr="00A75D26">
          <w:rPr>
            <w:rStyle w:val="Hyperlink"/>
          </w:rPr>
          <w:t>https://github.com/unkannan/zelenium/tree/HomeBranch/ZyLabLibAutomation</w:t>
        </w:r>
      </w:hyperlink>
    </w:p>
    <w:p w14:paraId="06CF9FD1" w14:textId="77777777" w:rsidR="007C2B05" w:rsidRDefault="007C2B05" w:rsidP="007C2B05">
      <w:pPr>
        <w:pStyle w:val="BodyText"/>
        <w:spacing w:before="12"/>
        <w:ind w:firstLine="219"/>
        <w:rPr>
          <w:i/>
          <w:sz w:val="23"/>
        </w:rPr>
      </w:pPr>
    </w:p>
    <w:p w14:paraId="66931957" w14:textId="4CEA602F" w:rsidR="00681470" w:rsidRDefault="0049374B">
      <w:pPr>
        <w:pStyle w:val="ListParagraph"/>
        <w:numPr>
          <w:ilvl w:val="0"/>
          <w:numId w:val="4"/>
        </w:numPr>
        <w:tabs>
          <w:tab w:val="left" w:pos="581"/>
        </w:tabs>
        <w:spacing w:line="242" w:lineRule="auto"/>
        <w:ind w:right="427"/>
        <w:rPr>
          <w:b/>
          <w:color w:val="234060"/>
          <w:sz w:val="24"/>
        </w:rPr>
      </w:pPr>
      <w:r>
        <w:rPr>
          <w:b/>
          <w:i/>
          <w:color w:val="17365D"/>
          <w:sz w:val="24"/>
        </w:rPr>
        <w:t xml:space="preserve">Defect List: List of defects </w:t>
      </w:r>
      <w:r>
        <w:rPr>
          <w:color w:val="234060"/>
          <w:sz w:val="24"/>
        </w:rPr>
        <w:t xml:space="preserve">found while executing manual &amp; automated test scenarios is reported in </w:t>
      </w:r>
      <w:r>
        <w:rPr>
          <w:b/>
          <w:color w:val="234060"/>
          <w:sz w:val="24"/>
        </w:rPr>
        <w:t xml:space="preserve">'Defects' </w:t>
      </w:r>
      <w:r>
        <w:rPr>
          <w:color w:val="234060"/>
          <w:sz w:val="24"/>
        </w:rPr>
        <w:t xml:space="preserve">worksheet in </w:t>
      </w:r>
      <w:r>
        <w:rPr>
          <w:b/>
          <w:color w:val="234060"/>
          <w:sz w:val="24"/>
        </w:rPr>
        <w:t>"</w:t>
      </w:r>
      <w:r w:rsidR="007C2B05" w:rsidRPr="007C2B05">
        <w:rPr>
          <w:b/>
          <w:color w:val="234060"/>
          <w:sz w:val="24"/>
        </w:rPr>
        <w:t xml:space="preserve"> </w:t>
      </w:r>
      <w:proofErr w:type="spellStart"/>
      <w:r w:rsidR="007C2B05">
        <w:rPr>
          <w:b/>
          <w:color w:val="234060"/>
          <w:sz w:val="24"/>
        </w:rPr>
        <w:t>Zylab</w:t>
      </w:r>
      <w:proofErr w:type="spellEnd"/>
      <w:r w:rsidR="007C2B05">
        <w:rPr>
          <w:b/>
          <w:color w:val="234060"/>
          <w:sz w:val="24"/>
        </w:rPr>
        <w:t xml:space="preserve"> Library Consolidated Report.xlsx </w:t>
      </w:r>
      <w:r>
        <w:rPr>
          <w:b/>
          <w:color w:val="234060"/>
          <w:sz w:val="24"/>
        </w:rPr>
        <w:t>".</w:t>
      </w:r>
    </w:p>
    <w:p w14:paraId="34401BBD" w14:textId="77777777" w:rsidR="00681470" w:rsidRDefault="00681470">
      <w:pPr>
        <w:pStyle w:val="BodyText"/>
        <w:rPr>
          <w:b/>
        </w:rPr>
      </w:pPr>
    </w:p>
    <w:p w14:paraId="1A74E22D" w14:textId="77777777" w:rsidR="00681470" w:rsidRDefault="00681470">
      <w:pPr>
        <w:pStyle w:val="BodyText"/>
        <w:rPr>
          <w:b/>
        </w:rPr>
      </w:pPr>
    </w:p>
    <w:p w14:paraId="11159AE3" w14:textId="77777777" w:rsidR="00681470" w:rsidRDefault="0049374B">
      <w:pPr>
        <w:pStyle w:val="Heading1"/>
        <w:spacing w:before="187"/>
        <w:jc w:val="both"/>
      </w:pPr>
      <w:r>
        <w:rPr>
          <w:color w:val="365F91"/>
          <w:w w:val="110"/>
        </w:rPr>
        <w:t>Automation Project structure:</w:t>
      </w:r>
    </w:p>
    <w:p w14:paraId="04E3B555" w14:textId="77777777" w:rsidR="00681470" w:rsidRDefault="00681470">
      <w:pPr>
        <w:pStyle w:val="BodyText"/>
        <w:spacing w:before="8"/>
        <w:rPr>
          <w:rFonts w:ascii="Times New Roman"/>
          <w:b/>
          <w:i/>
          <w:sz w:val="30"/>
        </w:rPr>
      </w:pPr>
    </w:p>
    <w:p w14:paraId="2EB04091" w14:textId="77777777" w:rsidR="00681470" w:rsidRDefault="0049374B">
      <w:pPr>
        <w:pStyle w:val="BodyText"/>
        <w:ind w:left="220" w:right="608"/>
        <w:jc w:val="both"/>
      </w:pPr>
      <w:r>
        <w:rPr>
          <w:color w:val="234060"/>
        </w:rPr>
        <w:t>This project is implemented in Page Object Model (POM) which helps in making the code more readable, maintainable, and reusable. Mentioned below are the description about different components of framework:</w:t>
      </w:r>
    </w:p>
    <w:p w14:paraId="3AA9C77A" w14:textId="77777777" w:rsidR="00681470" w:rsidRDefault="00681470">
      <w:pPr>
        <w:pStyle w:val="BodyText"/>
        <w:spacing w:before="12"/>
        <w:rPr>
          <w:sz w:val="23"/>
        </w:rPr>
      </w:pPr>
    </w:p>
    <w:p w14:paraId="1E567421" w14:textId="77777777" w:rsidR="00681470" w:rsidRDefault="0049374B">
      <w:pPr>
        <w:pStyle w:val="ListParagraph"/>
        <w:numPr>
          <w:ilvl w:val="0"/>
          <w:numId w:val="3"/>
        </w:numPr>
        <w:tabs>
          <w:tab w:val="left" w:pos="581"/>
        </w:tabs>
        <w:ind w:right="649"/>
        <w:rPr>
          <w:color w:val="234060"/>
          <w:sz w:val="24"/>
        </w:rPr>
      </w:pPr>
      <w:r>
        <w:rPr>
          <w:b/>
          <w:i/>
          <w:color w:val="17365D"/>
        </w:rPr>
        <w:t xml:space="preserve">pom.xml: </w:t>
      </w:r>
      <w:r>
        <w:rPr>
          <w:color w:val="234060"/>
          <w:sz w:val="24"/>
        </w:rPr>
        <w:t xml:space="preserve">This file is used to perform build </w:t>
      </w:r>
      <w:proofErr w:type="gramStart"/>
      <w:r>
        <w:rPr>
          <w:color w:val="234060"/>
          <w:sz w:val="24"/>
        </w:rPr>
        <w:t>actions(</w:t>
      </w:r>
      <w:proofErr w:type="gramEnd"/>
      <w:r>
        <w:rPr>
          <w:color w:val="234060"/>
          <w:sz w:val="24"/>
        </w:rPr>
        <w:t>clean, compile, install, test etc.) on project. All dependencies are included in pom.xml</w:t>
      </w:r>
      <w:r>
        <w:rPr>
          <w:color w:val="234060"/>
          <w:spacing w:val="-6"/>
          <w:sz w:val="24"/>
        </w:rPr>
        <w:t xml:space="preserve"> </w:t>
      </w:r>
      <w:r>
        <w:rPr>
          <w:color w:val="234060"/>
          <w:sz w:val="24"/>
        </w:rPr>
        <w:t>file.</w:t>
      </w:r>
    </w:p>
    <w:p w14:paraId="75B1E389" w14:textId="77777777" w:rsidR="00681470" w:rsidRDefault="00681470">
      <w:pPr>
        <w:pStyle w:val="BodyText"/>
        <w:spacing w:before="11"/>
        <w:rPr>
          <w:sz w:val="23"/>
        </w:rPr>
      </w:pPr>
    </w:p>
    <w:p w14:paraId="4472FEE6" w14:textId="77777777" w:rsidR="00681470" w:rsidRDefault="0049374B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hanging="361"/>
        <w:rPr>
          <w:color w:val="17365D"/>
        </w:rPr>
      </w:pPr>
      <w:r>
        <w:rPr>
          <w:b/>
          <w:i/>
          <w:color w:val="17365D"/>
        </w:rPr>
        <w:t xml:space="preserve">drivers: </w:t>
      </w:r>
      <w:r>
        <w:rPr>
          <w:color w:val="234060"/>
          <w:sz w:val="24"/>
        </w:rPr>
        <w:t xml:space="preserve">This folder contains browser driver executables for chrome and </w:t>
      </w:r>
      <w:proofErr w:type="spellStart"/>
      <w:r>
        <w:rPr>
          <w:color w:val="234060"/>
          <w:sz w:val="24"/>
        </w:rPr>
        <w:t>firefox</w:t>
      </w:r>
      <w:proofErr w:type="spellEnd"/>
      <w:r>
        <w:rPr>
          <w:color w:val="234060"/>
          <w:spacing w:val="-18"/>
          <w:sz w:val="24"/>
        </w:rPr>
        <w:t xml:space="preserve"> </w:t>
      </w:r>
      <w:r>
        <w:rPr>
          <w:color w:val="234060"/>
          <w:sz w:val="24"/>
        </w:rPr>
        <w:t>drivers.</w:t>
      </w:r>
    </w:p>
    <w:p w14:paraId="0AA98869" w14:textId="77777777" w:rsidR="00681470" w:rsidRDefault="00681470">
      <w:pPr>
        <w:pStyle w:val="BodyText"/>
        <w:spacing w:before="12"/>
        <w:rPr>
          <w:sz w:val="21"/>
        </w:rPr>
      </w:pPr>
    </w:p>
    <w:p w14:paraId="24E2E93B" w14:textId="77777777" w:rsidR="00681470" w:rsidRDefault="0049374B">
      <w:pPr>
        <w:pStyle w:val="ListParagraph"/>
        <w:numPr>
          <w:ilvl w:val="0"/>
          <w:numId w:val="3"/>
        </w:numPr>
        <w:tabs>
          <w:tab w:val="left" w:pos="581"/>
        </w:tabs>
        <w:ind w:hanging="361"/>
        <w:rPr>
          <w:color w:val="234060"/>
          <w:sz w:val="24"/>
        </w:rPr>
      </w:pPr>
      <w:r>
        <w:rPr>
          <w:b/>
          <w:i/>
          <w:color w:val="17365D"/>
        </w:rPr>
        <w:t xml:space="preserve">log: </w:t>
      </w:r>
      <w:r>
        <w:rPr>
          <w:color w:val="234060"/>
          <w:sz w:val="24"/>
        </w:rPr>
        <w:t>This folder contains auto-generated log file.</w:t>
      </w:r>
    </w:p>
    <w:p w14:paraId="301A420B" w14:textId="77777777" w:rsidR="00681470" w:rsidRDefault="00681470">
      <w:pPr>
        <w:pStyle w:val="BodyText"/>
      </w:pPr>
    </w:p>
    <w:p w14:paraId="7A647004" w14:textId="6B992B45" w:rsidR="00681470" w:rsidRDefault="007C2B05">
      <w:pPr>
        <w:pStyle w:val="ListParagraph"/>
        <w:numPr>
          <w:ilvl w:val="0"/>
          <w:numId w:val="3"/>
        </w:numPr>
        <w:tabs>
          <w:tab w:val="left" w:pos="581"/>
        </w:tabs>
        <w:ind w:right="1229"/>
        <w:rPr>
          <w:color w:val="234060"/>
          <w:sz w:val="24"/>
        </w:rPr>
      </w:pPr>
      <w:proofErr w:type="spellStart"/>
      <w:proofErr w:type="gramStart"/>
      <w:r>
        <w:rPr>
          <w:b/>
          <w:i/>
          <w:color w:val="17365D"/>
        </w:rPr>
        <w:t>com.org.enums</w:t>
      </w:r>
      <w:proofErr w:type="spellEnd"/>
      <w:proofErr w:type="gramEnd"/>
      <w:r w:rsidR="0049374B">
        <w:rPr>
          <w:b/>
          <w:i/>
          <w:color w:val="17365D"/>
        </w:rPr>
        <w:t xml:space="preserve">: </w:t>
      </w:r>
      <w:r w:rsidR="0049374B">
        <w:rPr>
          <w:color w:val="234060"/>
          <w:sz w:val="24"/>
        </w:rPr>
        <w:t xml:space="preserve">This folder contains common constants and </w:t>
      </w:r>
      <w:proofErr w:type="spellStart"/>
      <w:r w:rsidR="0049374B">
        <w:rPr>
          <w:color w:val="234060"/>
          <w:sz w:val="24"/>
        </w:rPr>
        <w:t>enums</w:t>
      </w:r>
      <w:proofErr w:type="spellEnd"/>
      <w:r w:rsidR="0049374B">
        <w:rPr>
          <w:color w:val="234060"/>
          <w:sz w:val="24"/>
        </w:rPr>
        <w:t xml:space="preserve"> which are present throughout the</w:t>
      </w:r>
      <w:r w:rsidR="0049374B">
        <w:rPr>
          <w:color w:val="234060"/>
          <w:spacing w:val="-1"/>
          <w:sz w:val="24"/>
        </w:rPr>
        <w:t xml:space="preserve"> </w:t>
      </w:r>
      <w:r w:rsidR="0049374B">
        <w:rPr>
          <w:color w:val="234060"/>
          <w:sz w:val="24"/>
        </w:rPr>
        <w:t>application.</w:t>
      </w:r>
    </w:p>
    <w:p w14:paraId="7A2A495A" w14:textId="77777777" w:rsidR="00681470" w:rsidRDefault="00681470">
      <w:pPr>
        <w:pStyle w:val="BodyText"/>
        <w:spacing w:before="11"/>
        <w:rPr>
          <w:sz w:val="23"/>
        </w:rPr>
      </w:pPr>
    </w:p>
    <w:p w14:paraId="434D044C" w14:textId="6452E4CF" w:rsidR="00681470" w:rsidRDefault="007C2B05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right="298"/>
        <w:rPr>
          <w:color w:val="17365D"/>
        </w:rPr>
      </w:pPr>
      <w:proofErr w:type="spellStart"/>
      <w:r>
        <w:rPr>
          <w:b/>
          <w:i/>
          <w:color w:val="17365D"/>
        </w:rPr>
        <w:t>Com.org.pages</w:t>
      </w:r>
      <w:proofErr w:type="spellEnd"/>
      <w:r w:rsidR="0049374B">
        <w:rPr>
          <w:b/>
          <w:i/>
          <w:color w:val="17365D"/>
        </w:rPr>
        <w:t xml:space="preserve">: </w:t>
      </w:r>
      <w:r w:rsidR="0049374B">
        <w:rPr>
          <w:color w:val="234060"/>
          <w:sz w:val="24"/>
        </w:rPr>
        <w:t>This folder contains files corresponding to each functionality and has locators and methods to be used in the test</w:t>
      </w:r>
      <w:r w:rsidR="0049374B">
        <w:rPr>
          <w:color w:val="234060"/>
          <w:spacing w:val="-6"/>
          <w:sz w:val="24"/>
        </w:rPr>
        <w:t xml:space="preserve"> </w:t>
      </w:r>
      <w:r w:rsidR="0049374B">
        <w:rPr>
          <w:color w:val="234060"/>
          <w:sz w:val="24"/>
        </w:rPr>
        <w:t>methods.</w:t>
      </w:r>
    </w:p>
    <w:p w14:paraId="7CAAA229" w14:textId="77777777" w:rsidR="00681470" w:rsidRDefault="00681470">
      <w:pPr>
        <w:pStyle w:val="BodyText"/>
        <w:spacing w:before="11"/>
        <w:rPr>
          <w:sz w:val="21"/>
        </w:rPr>
      </w:pPr>
    </w:p>
    <w:p w14:paraId="391BF4D5" w14:textId="597C9573" w:rsidR="00681470" w:rsidRDefault="007C2B05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right="1115"/>
        <w:rPr>
          <w:color w:val="234060"/>
          <w:sz w:val="24"/>
        </w:rPr>
      </w:pPr>
      <w:proofErr w:type="spellStart"/>
      <w:r>
        <w:rPr>
          <w:b/>
          <w:i/>
          <w:color w:val="17365D"/>
        </w:rPr>
        <w:t>Com.org.tests</w:t>
      </w:r>
      <w:proofErr w:type="spellEnd"/>
      <w:r w:rsidR="0049374B">
        <w:rPr>
          <w:b/>
          <w:i/>
          <w:color w:val="17365D"/>
        </w:rPr>
        <w:t xml:space="preserve">: </w:t>
      </w:r>
      <w:r w:rsidR="0049374B">
        <w:rPr>
          <w:color w:val="234060"/>
          <w:sz w:val="24"/>
        </w:rPr>
        <w:t>This folder contains test files corresponding to each functionality. Each file contains tests to test the functionality end to</w:t>
      </w:r>
      <w:r w:rsidR="0049374B">
        <w:rPr>
          <w:color w:val="234060"/>
          <w:spacing w:val="-15"/>
          <w:sz w:val="24"/>
        </w:rPr>
        <w:t xml:space="preserve"> </w:t>
      </w:r>
      <w:r w:rsidR="0049374B">
        <w:rPr>
          <w:color w:val="234060"/>
          <w:sz w:val="24"/>
        </w:rPr>
        <w:t>end.</w:t>
      </w:r>
    </w:p>
    <w:p w14:paraId="008C65A0" w14:textId="77777777" w:rsidR="00681470" w:rsidRDefault="00681470">
      <w:pPr>
        <w:pStyle w:val="BodyText"/>
        <w:spacing w:before="1"/>
      </w:pPr>
    </w:p>
    <w:p w14:paraId="2523613A" w14:textId="2198C21E" w:rsidR="00681470" w:rsidRDefault="007C2B05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right="991"/>
        <w:rPr>
          <w:color w:val="17365D"/>
        </w:rPr>
      </w:pPr>
      <w:proofErr w:type="spellStart"/>
      <w:r>
        <w:rPr>
          <w:b/>
          <w:i/>
          <w:color w:val="17365D"/>
        </w:rPr>
        <w:t>Com.org.utility</w:t>
      </w:r>
      <w:proofErr w:type="spellEnd"/>
      <w:r w:rsidR="0049374B">
        <w:rPr>
          <w:b/>
          <w:i/>
          <w:color w:val="17365D"/>
        </w:rPr>
        <w:t xml:space="preserve">: </w:t>
      </w:r>
      <w:r w:rsidR="0049374B">
        <w:rPr>
          <w:color w:val="234060"/>
          <w:sz w:val="24"/>
        </w:rPr>
        <w:t>This folder contains classes to be utilized throughout the framework and is responsible to instantiate driver, read from properties file</w:t>
      </w:r>
      <w:r w:rsidR="0049374B">
        <w:rPr>
          <w:color w:val="234060"/>
          <w:spacing w:val="-13"/>
          <w:sz w:val="24"/>
        </w:rPr>
        <w:t xml:space="preserve"> </w:t>
      </w:r>
      <w:r w:rsidR="0049374B">
        <w:rPr>
          <w:color w:val="234060"/>
          <w:sz w:val="24"/>
        </w:rPr>
        <w:t>etc.</w:t>
      </w:r>
    </w:p>
    <w:p w14:paraId="5955A717" w14:textId="77777777" w:rsidR="00681470" w:rsidRDefault="00681470">
      <w:pPr>
        <w:pStyle w:val="BodyText"/>
        <w:rPr>
          <w:sz w:val="22"/>
        </w:rPr>
      </w:pPr>
    </w:p>
    <w:p w14:paraId="45F80B76" w14:textId="77777777" w:rsidR="00681470" w:rsidRDefault="0049374B">
      <w:pPr>
        <w:pStyle w:val="ListParagraph"/>
        <w:numPr>
          <w:ilvl w:val="0"/>
          <w:numId w:val="3"/>
        </w:numPr>
        <w:tabs>
          <w:tab w:val="left" w:pos="581"/>
        </w:tabs>
        <w:ind w:right="1335"/>
        <w:rPr>
          <w:color w:val="234060"/>
          <w:sz w:val="24"/>
        </w:rPr>
      </w:pPr>
      <w:r>
        <w:rPr>
          <w:b/>
          <w:i/>
          <w:color w:val="17365D"/>
        </w:rPr>
        <w:t xml:space="preserve">resources: </w:t>
      </w:r>
      <w:r>
        <w:rPr>
          <w:color w:val="234060"/>
          <w:sz w:val="24"/>
        </w:rPr>
        <w:t xml:space="preserve">This folder contains properties files which has details about the test </w:t>
      </w:r>
      <w:proofErr w:type="gramStart"/>
      <w:r>
        <w:rPr>
          <w:color w:val="234060"/>
          <w:sz w:val="24"/>
        </w:rPr>
        <w:t>application(</w:t>
      </w:r>
      <w:proofErr w:type="spellStart"/>
      <w:proofErr w:type="gramEnd"/>
      <w:r>
        <w:rPr>
          <w:color w:val="234060"/>
          <w:sz w:val="24"/>
        </w:rPr>
        <w:t>url</w:t>
      </w:r>
      <w:proofErr w:type="spellEnd"/>
      <w:r>
        <w:rPr>
          <w:color w:val="234060"/>
          <w:sz w:val="24"/>
        </w:rPr>
        <w:t>, username, password) and log4j</w:t>
      </w:r>
      <w:r>
        <w:rPr>
          <w:color w:val="234060"/>
          <w:spacing w:val="-8"/>
          <w:sz w:val="24"/>
        </w:rPr>
        <w:t xml:space="preserve"> </w:t>
      </w:r>
      <w:r>
        <w:rPr>
          <w:color w:val="234060"/>
          <w:sz w:val="24"/>
        </w:rPr>
        <w:t>properties.</w:t>
      </w:r>
    </w:p>
    <w:p w14:paraId="57DC97D1" w14:textId="77777777" w:rsidR="00681470" w:rsidRDefault="00681470">
      <w:pPr>
        <w:rPr>
          <w:sz w:val="24"/>
        </w:rPr>
        <w:sectPr w:rsidR="00681470">
          <w:pgSz w:w="11910" w:h="16840"/>
          <w:pgMar w:top="1580" w:right="1200" w:bottom="800" w:left="1220" w:header="851" w:footer="612" w:gutter="0"/>
          <w:cols w:space="720"/>
        </w:sectPr>
      </w:pPr>
    </w:p>
    <w:p w14:paraId="44B9009F" w14:textId="77777777" w:rsidR="00681470" w:rsidRDefault="00681470">
      <w:pPr>
        <w:pStyle w:val="BodyText"/>
        <w:rPr>
          <w:sz w:val="20"/>
        </w:rPr>
      </w:pPr>
    </w:p>
    <w:p w14:paraId="0859A97C" w14:textId="77777777" w:rsidR="00681470" w:rsidRDefault="00681470">
      <w:pPr>
        <w:pStyle w:val="BodyText"/>
        <w:rPr>
          <w:sz w:val="20"/>
        </w:rPr>
      </w:pPr>
    </w:p>
    <w:p w14:paraId="72C7A5BA" w14:textId="77777777" w:rsidR="00681470" w:rsidRDefault="0049374B">
      <w:pPr>
        <w:spacing w:before="266"/>
        <w:ind w:left="220"/>
        <w:rPr>
          <w:rFonts w:ascii="Caladea"/>
          <w:i/>
          <w:sz w:val="32"/>
        </w:rPr>
      </w:pPr>
      <w:r>
        <w:rPr>
          <w:rFonts w:ascii="Caladea"/>
          <w:i/>
          <w:color w:val="365F91"/>
          <w:sz w:val="32"/>
        </w:rPr>
        <w:t>Project Structure:</w:t>
      </w:r>
    </w:p>
    <w:p w14:paraId="702DCCCC" w14:textId="7C5BACE5" w:rsidR="00681470" w:rsidRDefault="00681470">
      <w:pPr>
        <w:pStyle w:val="BodyText"/>
        <w:spacing w:before="9"/>
        <w:rPr>
          <w:rFonts w:ascii="Caladea"/>
          <w:i/>
          <w:sz w:val="21"/>
        </w:rPr>
      </w:pPr>
    </w:p>
    <w:p w14:paraId="2816B49C" w14:textId="270D4A75" w:rsidR="00681470" w:rsidRDefault="003B0218">
      <w:pPr>
        <w:rPr>
          <w:rFonts w:ascii="Caladea"/>
          <w:sz w:val="21"/>
        </w:rPr>
        <w:sectPr w:rsidR="00681470">
          <w:pgSz w:w="11910" w:h="16840"/>
          <w:pgMar w:top="1580" w:right="1200" w:bottom="800" w:left="1220" w:header="851" w:footer="612" w:gutter="0"/>
          <w:cols w:space="720"/>
        </w:sectPr>
      </w:pPr>
      <w:r>
        <w:rPr>
          <w:noProof/>
        </w:rPr>
        <w:drawing>
          <wp:inline distT="0" distB="0" distL="0" distR="0" wp14:anchorId="43EE2506" wp14:editId="07C2C48F">
            <wp:extent cx="4381500" cy="6064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879" r="90042" b="20116"/>
                    <a:stretch/>
                  </pic:blipFill>
                  <pic:spPr bwMode="auto">
                    <a:xfrm>
                      <a:off x="0" y="0"/>
                      <a:ext cx="4393493" cy="60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B79F3" w14:textId="77777777" w:rsidR="00681470" w:rsidRDefault="00681470">
      <w:pPr>
        <w:pStyle w:val="BodyText"/>
        <w:spacing w:before="8"/>
        <w:rPr>
          <w:rFonts w:ascii="Caladea"/>
          <w:i/>
          <w:sz w:val="28"/>
        </w:rPr>
      </w:pPr>
    </w:p>
    <w:p w14:paraId="0B7BA4A0" w14:textId="070C40EF" w:rsidR="00681470" w:rsidRDefault="00681470">
      <w:pPr>
        <w:pStyle w:val="BodyText"/>
        <w:spacing w:line="293" w:lineRule="exact"/>
        <w:ind w:left="1300"/>
      </w:pPr>
    </w:p>
    <w:p w14:paraId="216754EF" w14:textId="77777777" w:rsidR="00681470" w:rsidRDefault="00681470">
      <w:pPr>
        <w:pStyle w:val="BodyText"/>
      </w:pPr>
    </w:p>
    <w:p w14:paraId="14322141" w14:textId="77777777" w:rsidR="00681470" w:rsidRDefault="00681470">
      <w:pPr>
        <w:pStyle w:val="BodyText"/>
      </w:pPr>
    </w:p>
    <w:p w14:paraId="62327894" w14:textId="77777777" w:rsidR="00681470" w:rsidRDefault="0049374B">
      <w:pPr>
        <w:pStyle w:val="Heading1"/>
      </w:pPr>
      <w:r>
        <w:rPr>
          <w:color w:val="365F91"/>
          <w:w w:val="110"/>
        </w:rPr>
        <w:t>Automation Coverage:</w:t>
      </w:r>
    </w:p>
    <w:p w14:paraId="4548A7EC" w14:textId="77777777" w:rsidR="00681470" w:rsidRDefault="00681470">
      <w:pPr>
        <w:pStyle w:val="BodyText"/>
        <w:spacing w:before="7"/>
        <w:rPr>
          <w:rFonts w:ascii="Times New Roman"/>
          <w:b/>
          <w:i/>
          <w:sz w:val="30"/>
        </w:rPr>
      </w:pPr>
    </w:p>
    <w:p w14:paraId="0F5EE0A1" w14:textId="05615576" w:rsidR="00681470" w:rsidRDefault="0049374B">
      <w:pPr>
        <w:pStyle w:val="BodyText"/>
        <w:spacing w:before="1"/>
        <w:ind w:left="220" w:right="631"/>
      </w:pPr>
      <w:r>
        <w:rPr>
          <w:color w:val="234060"/>
        </w:rPr>
        <w:t xml:space="preserve">Below table &amp; </w:t>
      </w:r>
      <w:r w:rsidR="00C6055A">
        <w:rPr>
          <w:color w:val="234060"/>
        </w:rPr>
        <w:t>bar</w:t>
      </w:r>
      <w:r>
        <w:rPr>
          <w:color w:val="234060"/>
        </w:rPr>
        <w:t xml:space="preserve"> chart contains the total automation coverage of </w:t>
      </w:r>
      <w:proofErr w:type="spellStart"/>
      <w:r w:rsidR="003122CE">
        <w:rPr>
          <w:b/>
          <w:color w:val="234060"/>
        </w:rPr>
        <w:t>Zy</w:t>
      </w:r>
      <w:proofErr w:type="spellEnd"/>
      <w:r w:rsidR="003122CE">
        <w:rPr>
          <w:b/>
          <w:color w:val="234060"/>
        </w:rPr>
        <w:t xml:space="preserve"> Lab Library</w:t>
      </w:r>
      <w:r>
        <w:rPr>
          <w:b/>
          <w:color w:val="234060"/>
        </w:rPr>
        <w:t xml:space="preserve"> </w:t>
      </w:r>
      <w:r>
        <w:rPr>
          <w:color w:val="234060"/>
        </w:rPr>
        <w:t xml:space="preserve">application. Out of total </w:t>
      </w:r>
      <w:r w:rsidR="003122CE">
        <w:rPr>
          <w:color w:val="234060"/>
        </w:rPr>
        <w:t>21</w:t>
      </w:r>
      <w:r>
        <w:rPr>
          <w:color w:val="234060"/>
        </w:rPr>
        <w:t xml:space="preserve"> manual test cases, </w:t>
      </w:r>
      <w:r w:rsidR="003122CE">
        <w:rPr>
          <w:color w:val="234060"/>
        </w:rPr>
        <w:t>100</w:t>
      </w:r>
      <w:r>
        <w:rPr>
          <w:color w:val="234060"/>
        </w:rPr>
        <w:t>% test cases are automated.</w:t>
      </w:r>
    </w:p>
    <w:p w14:paraId="45DC3670" w14:textId="115013CA" w:rsidR="00681470" w:rsidRDefault="0049374B">
      <w:pPr>
        <w:pStyle w:val="BodyText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7C1BFC8" wp14:editId="4EAB00F2">
                <wp:simplePos x="0" y="0"/>
                <wp:positionH relativeFrom="page">
                  <wp:posOffset>914400</wp:posOffset>
                </wp:positionH>
                <wp:positionV relativeFrom="paragraph">
                  <wp:posOffset>589915</wp:posOffset>
                </wp:positionV>
                <wp:extent cx="2894965" cy="1022985"/>
                <wp:effectExtent l="0" t="0" r="0" b="0"/>
                <wp:wrapTopAndBottom/>
                <wp:docPr id="2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4965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440" w:type="dxa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026"/>
                              <w:gridCol w:w="440"/>
                            </w:tblGrid>
                            <w:tr w:rsidR="003122CE" w:rsidRPr="003122CE" w14:paraId="4347DAC6" w14:textId="77777777" w:rsidTr="003122CE">
                              <w:trPr>
                                <w:trHeight w:val="300"/>
                              </w:trPr>
                              <w:tc>
                                <w:tcPr>
                                  <w:tcW w:w="444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000000" w:fill="0070C0"/>
                                  <w:noWrap/>
                                  <w:vAlign w:val="bottom"/>
                                  <w:hideMark/>
                                </w:tcPr>
                                <w:p w14:paraId="39BA8332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FFFFFF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FFFFFF"/>
                                      <w:lang w:val="en-GB" w:eastAsia="en-GB"/>
                                    </w:rPr>
                                    <w:t>Automation Coverage</w:t>
                                  </w:r>
                                </w:p>
                              </w:tc>
                            </w:tr>
                            <w:tr w:rsidR="003122CE" w:rsidRPr="003122CE" w14:paraId="68A417DF" w14:textId="77777777" w:rsidTr="003122CE">
                              <w:trPr>
                                <w:trHeight w:val="300"/>
                              </w:trPr>
                              <w:tc>
                                <w:tcPr>
                                  <w:tcW w:w="4026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6A0ADF4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  <w:t>Total Number of test cases</w:t>
                                  </w:r>
                                </w:p>
                              </w:tc>
                              <w:tc>
                                <w:tcPr>
                                  <w:tcW w:w="4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3E432E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3122CE" w:rsidRPr="003122CE" w14:paraId="57AC85A4" w14:textId="77777777" w:rsidTr="003122CE">
                              <w:trPr>
                                <w:trHeight w:val="300"/>
                              </w:trPr>
                              <w:tc>
                                <w:tcPr>
                                  <w:tcW w:w="4026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A34AFE2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  <w:t>Not Automated</w:t>
                                  </w:r>
                                </w:p>
                              </w:tc>
                              <w:tc>
                                <w:tcPr>
                                  <w:tcW w:w="4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24C6431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color w:val="203764"/>
                                      <w:lang w:val="en-GB" w:eastAsia="en-GB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122CE" w:rsidRPr="003122CE" w14:paraId="2B1FF7CE" w14:textId="77777777" w:rsidTr="003122CE">
                              <w:trPr>
                                <w:trHeight w:val="300"/>
                              </w:trPr>
                              <w:tc>
                                <w:tcPr>
                                  <w:tcW w:w="4026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08FB641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203764"/>
                                      <w:lang w:val="en-GB" w:eastAsia="en-GB"/>
                                    </w:rPr>
                                    <w:t>Automated</w:t>
                                  </w:r>
                                </w:p>
                              </w:tc>
                              <w:tc>
                                <w:tcPr>
                                  <w:tcW w:w="4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4F8EA3" w14:textId="77777777" w:rsidR="003122CE" w:rsidRPr="003122CE" w:rsidRDefault="003122CE" w:rsidP="003122C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203764"/>
                                      <w:lang w:val="en-GB" w:eastAsia="en-GB"/>
                                    </w:rPr>
                                  </w:pPr>
                                  <w:r w:rsidRPr="003122CE">
                                    <w:rPr>
                                      <w:rFonts w:ascii="Calibri" w:eastAsia="Times New Roman" w:hAnsi="Calibri" w:cs="Calibri"/>
                                      <w:color w:val="203764"/>
                                      <w:lang w:val="en-GB" w:eastAsia="en-GB"/>
                                    </w:rPr>
                                    <w:t>21</w:t>
                                  </w:r>
                                </w:p>
                              </w:tc>
                            </w:tr>
                          </w:tbl>
                          <w:p w14:paraId="52E58F80" w14:textId="74513090" w:rsidR="00681470" w:rsidRDefault="00681470">
                            <w:pPr>
                              <w:pStyle w:val="BodyText"/>
                            </w:pPr>
                          </w:p>
                          <w:p w14:paraId="69C0F5C0" w14:textId="77777777" w:rsidR="003122CE" w:rsidRDefault="003122C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C1BFC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in;margin-top:46.45pt;width:227.95pt;height:80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" filled="f" stroked="f">
                <v:textbox inset="0,0,0,0">
                  <w:txbxContent>
                    <w:tbl>
                      <w:tblPr>
                        <w:tblW w:w="4440" w:type="dxa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4026"/>
                        <w:gridCol w:w="440"/>
                      </w:tblGrid>
                      <w:tr w:rsidR="003122CE" w:rsidRPr="003122CE" w14:paraId="4347DAC6" w14:textId="77777777" w:rsidTr="003122CE">
                        <w:trPr>
                          <w:trHeight w:val="300"/>
                        </w:trPr>
                        <w:tc>
                          <w:tcPr>
                            <w:tcW w:w="4440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000000" w:fill="0070C0"/>
                            <w:noWrap/>
                            <w:vAlign w:val="bottom"/>
                            <w:hideMark/>
                          </w:tcPr>
                          <w:p w14:paraId="39BA8332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FFFF"/>
                                <w:lang w:val="en-GB" w:eastAsia="en-GB"/>
                              </w:rPr>
                              <w:t>Automation Coverage</w:t>
                            </w:r>
                          </w:p>
                        </w:tc>
                      </w:tr>
                      <w:tr w:rsidR="003122CE" w:rsidRPr="003122CE" w14:paraId="68A417DF" w14:textId="77777777" w:rsidTr="003122CE">
                        <w:trPr>
                          <w:trHeight w:val="300"/>
                        </w:trPr>
                        <w:tc>
                          <w:tcPr>
                            <w:tcW w:w="4026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6A0ADF4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  <w:t>Total Number of test cases</w:t>
                            </w:r>
                          </w:p>
                        </w:tc>
                        <w:tc>
                          <w:tcPr>
                            <w:tcW w:w="4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3E432E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  <w:t>21</w:t>
                            </w:r>
                          </w:p>
                        </w:tc>
                      </w:tr>
                      <w:tr w:rsidR="003122CE" w:rsidRPr="003122CE" w14:paraId="57AC85A4" w14:textId="77777777" w:rsidTr="003122CE">
                        <w:trPr>
                          <w:trHeight w:val="300"/>
                        </w:trPr>
                        <w:tc>
                          <w:tcPr>
                            <w:tcW w:w="4026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A34AFE2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  <w:t>Not Automated</w:t>
                            </w:r>
                          </w:p>
                        </w:tc>
                        <w:tc>
                          <w:tcPr>
                            <w:tcW w:w="4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24C6431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color w:val="203764"/>
                                <w:lang w:val="en-GB" w:eastAsia="en-GB"/>
                              </w:rPr>
                              <w:t>0</w:t>
                            </w:r>
                          </w:p>
                        </w:tc>
                      </w:tr>
                      <w:tr w:rsidR="003122CE" w:rsidRPr="003122CE" w14:paraId="2B1FF7CE" w14:textId="77777777" w:rsidTr="003122CE">
                        <w:trPr>
                          <w:trHeight w:val="300"/>
                        </w:trPr>
                        <w:tc>
                          <w:tcPr>
                            <w:tcW w:w="4026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08FB641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03764"/>
                                <w:lang w:val="en-GB" w:eastAsia="en-GB"/>
                              </w:rPr>
                              <w:t>Automated</w:t>
                            </w:r>
                          </w:p>
                        </w:tc>
                        <w:tc>
                          <w:tcPr>
                            <w:tcW w:w="4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4F8EA3" w14:textId="77777777" w:rsidR="003122CE" w:rsidRPr="003122CE" w:rsidRDefault="003122CE" w:rsidP="003122C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eastAsia="Times New Roman" w:hAnsi="Calibri" w:cs="Calibri"/>
                                <w:color w:val="203764"/>
                                <w:lang w:val="en-GB" w:eastAsia="en-GB"/>
                              </w:rPr>
                            </w:pPr>
                            <w:r w:rsidRPr="003122CE">
                              <w:rPr>
                                <w:rFonts w:ascii="Calibri" w:eastAsia="Times New Roman" w:hAnsi="Calibri" w:cs="Calibri"/>
                                <w:color w:val="203764"/>
                                <w:lang w:val="en-GB" w:eastAsia="en-GB"/>
                              </w:rPr>
                              <w:t>21</w:t>
                            </w:r>
                          </w:p>
                        </w:tc>
                      </w:tr>
                    </w:tbl>
                    <w:p w14:paraId="52E58F80" w14:textId="74513090" w:rsidR="00681470" w:rsidRDefault="00681470">
                      <w:pPr>
                        <w:pStyle w:val="BodyText"/>
                      </w:pPr>
                    </w:p>
                    <w:p w14:paraId="69C0F5C0" w14:textId="77777777" w:rsidR="003122CE" w:rsidRDefault="003122CE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4BFDC" w14:textId="77777777" w:rsidR="00681470" w:rsidRDefault="00681470">
      <w:pPr>
        <w:rPr>
          <w:sz w:val="17"/>
        </w:rPr>
      </w:pPr>
    </w:p>
    <w:p w14:paraId="2C213823" w14:textId="2D8C41DA" w:rsidR="003122CE" w:rsidRDefault="003122CE">
      <w:pPr>
        <w:rPr>
          <w:sz w:val="17"/>
        </w:rPr>
        <w:sectPr w:rsidR="003122CE">
          <w:pgSz w:w="11910" w:h="16840"/>
          <w:pgMar w:top="1580" w:right="1200" w:bottom="800" w:left="1220" w:header="851" w:footer="612" w:gutter="0"/>
          <w:cols w:space="720"/>
        </w:sectPr>
      </w:pPr>
      <w:r>
        <w:rPr>
          <w:noProof/>
        </w:rPr>
        <w:drawing>
          <wp:inline distT="0" distB="0" distL="0" distR="0" wp14:anchorId="78C70569" wp14:editId="5B9C52A0">
            <wp:extent cx="4572000" cy="2528887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1975A321-2C7B-49F3-AC26-2E005ED33F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1735B34" w14:textId="77777777" w:rsidR="00681470" w:rsidRDefault="00681470">
      <w:pPr>
        <w:pStyle w:val="BodyText"/>
        <w:spacing w:before="6"/>
        <w:rPr>
          <w:sz w:val="27"/>
        </w:rPr>
      </w:pPr>
    </w:p>
    <w:p w14:paraId="117E8E1E" w14:textId="77777777" w:rsidR="00681470" w:rsidRDefault="0049374B">
      <w:pPr>
        <w:pStyle w:val="Heading1"/>
        <w:spacing w:before="105"/>
      </w:pPr>
      <w:r>
        <w:rPr>
          <w:color w:val="365F91"/>
          <w:w w:val="105"/>
        </w:rPr>
        <w:t>Automation Execution Status:</w:t>
      </w:r>
    </w:p>
    <w:p w14:paraId="3F1EDF87" w14:textId="77777777" w:rsidR="00681470" w:rsidRDefault="00681470">
      <w:pPr>
        <w:pStyle w:val="BodyText"/>
        <w:spacing w:before="7"/>
        <w:rPr>
          <w:rFonts w:ascii="Times New Roman"/>
          <w:b/>
          <w:i/>
          <w:sz w:val="30"/>
        </w:rPr>
      </w:pPr>
    </w:p>
    <w:p w14:paraId="1E721496" w14:textId="2365E728" w:rsidR="00681470" w:rsidRDefault="0049374B">
      <w:pPr>
        <w:pStyle w:val="BodyText"/>
        <w:spacing w:before="1"/>
        <w:ind w:left="220"/>
      </w:pPr>
      <w:r>
        <w:rPr>
          <w:color w:val="234060"/>
        </w:rPr>
        <w:t xml:space="preserve">Below table &amp; </w:t>
      </w:r>
      <w:r w:rsidR="00C6055A">
        <w:rPr>
          <w:color w:val="234060"/>
        </w:rPr>
        <w:t>bar</w:t>
      </w:r>
      <w:r>
        <w:rPr>
          <w:color w:val="234060"/>
        </w:rPr>
        <w:t xml:space="preserve"> chart contains execution status of </w:t>
      </w:r>
      <w:proofErr w:type="spellStart"/>
      <w:r w:rsidR="00C6055A">
        <w:rPr>
          <w:b/>
          <w:color w:val="234060"/>
        </w:rPr>
        <w:t>Zylab</w:t>
      </w:r>
      <w:proofErr w:type="spellEnd"/>
      <w:r w:rsidR="00C6055A">
        <w:rPr>
          <w:b/>
          <w:color w:val="234060"/>
        </w:rPr>
        <w:t xml:space="preserve"> Library</w:t>
      </w:r>
      <w:r>
        <w:rPr>
          <w:b/>
          <w:color w:val="234060"/>
        </w:rPr>
        <w:t xml:space="preserve"> </w:t>
      </w:r>
      <w:r>
        <w:rPr>
          <w:color w:val="234060"/>
        </w:rPr>
        <w:t>automation.</w:t>
      </w:r>
    </w:p>
    <w:p w14:paraId="198C9077" w14:textId="2CD5634E" w:rsidR="00681470" w:rsidRDefault="0049374B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8D1B71D" wp14:editId="6436FEAF">
                <wp:simplePos x="0" y="0"/>
                <wp:positionH relativeFrom="page">
                  <wp:posOffset>914400</wp:posOffset>
                </wp:positionH>
                <wp:positionV relativeFrom="paragraph">
                  <wp:posOffset>504825</wp:posOffset>
                </wp:positionV>
                <wp:extent cx="2437765" cy="1038225"/>
                <wp:effectExtent l="0" t="0" r="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7765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91"/>
                              <w:gridCol w:w="1133"/>
                            </w:tblGrid>
                            <w:tr w:rsidR="00681470" w14:paraId="0EDBAF71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3824" w:type="dxa"/>
                                  <w:gridSpan w:val="2"/>
                                  <w:shd w:val="clear" w:color="auto" w:fill="B8CCE3"/>
                                </w:tcPr>
                                <w:p w14:paraId="7A5AF7A7" w14:textId="77777777" w:rsidR="00681470" w:rsidRDefault="0049374B">
                                  <w:pPr>
                                    <w:pStyle w:val="TableParagraph"/>
                                    <w:spacing w:before="40" w:line="240" w:lineRule="auto"/>
                                    <w:ind w:left="455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Automation Execution Status</w:t>
                                  </w:r>
                                </w:p>
                              </w:tc>
                            </w:tr>
                            <w:tr w:rsidR="00681470" w14:paraId="51AC94F7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2691" w:type="dxa"/>
                                </w:tcPr>
                                <w:p w14:paraId="1CE63993" w14:textId="77777777" w:rsidR="00681470" w:rsidRDefault="0049374B">
                                  <w:pPr>
                                    <w:pStyle w:val="TableParagraph"/>
                                    <w:spacing w:before="1" w:line="278" w:lineRule="exact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473B86BB" w14:textId="73B6C991" w:rsidR="00681470" w:rsidRDefault="00C6055A">
                                  <w:pPr>
                                    <w:pStyle w:val="TableParagraph"/>
                                    <w:spacing w:before="1" w:line="278" w:lineRule="exact"/>
                                    <w:ind w:left="10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44060"/>
                                      <w:sz w:val="24"/>
                                    </w:rPr>
                                    <w:t>19</w:t>
                                  </w:r>
                                </w:p>
                              </w:tc>
                            </w:tr>
                            <w:tr w:rsidR="00681470" w14:paraId="1C1EC3EF" w14:textId="77777777">
                              <w:trPr>
                                <w:trHeight w:val="300"/>
                              </w:trPr>
                              <w:tc>
                                <w:tcPr>
                                  <w:tcW w:w="2691" w:type="dxa"/>
                                </w:tcPr>
                                <w:p w14:paraId="64DBAA2F" w14:textId="77777777" w:rsidR="00681470" w:rsidRDefault="0049374B">
                                  <w:pPr>
                                    <w:pStyle w:val="TableParagraph"/>
                                    <w:spacing w:before="2" w:line="278" w:lineRule="exact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Fail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5A1CC0D6" w14:textId="32D4B3D4" w:rsidR="00681470" w:rsidRDefault="00C6055A">
                                  <w:pPr>
                                    <w:pStyle w:val="TableParagraph"/>
                                    <w:spacing w:before="2" w:line="278" w:lineRule="exact"/>
                                    <w:ind w:left="10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681470" w14:paraId="7083CF68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2691" w:type="dxa"/>
                                </w:tcPr>
                                <w:p w14:paraId="634F7AC5" w14:textId="77777777" w:rsidR="00681470" w:rsidRDefault="0049374B">
                                  <w:pPr>
                                    <w:pStyle w:val="TableParagraph"/>
                                    <w:spacing w:before="4" w:line="276" w:lineRule="exact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Skip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7B25B453" w14:textId="77777777" w:rsidR="00681470" w:rsidRDefault="0049374B">
                                  <w:pPr>
                                    <w:pStyle w:val="TableParagraph"/>
                                    <w:spacing w:before="4" w:line="276" w:lineRule="exact"/>
                                    <w:ind w:left="10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4406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681470" w14:paraId="664515C1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2691" w:type="dxa"/>
                                </w:tcPr>
                                <w:p w14:paraId="0BB8C158" w14:textId="77777777" w:rsidR="00681470" w:rsidRDefault="0049374B">
                                  <w:pPr>
                                    <w:pStyle w:val="TableParagraph"/>
                                    <w:spacing w:before="4" w:line="276" w:lineRule="exact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44060"/>
                                      <w:sz w:val="24"/>
                                    </w:rPr>
                                    <w:t>Total: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49DE0A7C" w14:textId="5CD403DA" w:rsidR="00681470" w:rsidRDefault="00C6055A">
                                  <w:pPr>
                                    <w:pStyle w:val="TableParagraph"/>
                                    <w:spacing w:before="4" w:line="276" w:lineRule="exact"/>
                                    <w:ind w:left="105"/>
                                    <w:jc w:val="lef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21</w:t>
                                  </w:r>
                                </w:p>
                              </w:tc>
                            </w:tr>
                          </w:tbl>
                          <w:p w14:paraId="03607DBC" w14:textId="77777777" w:rsidR="00681470" w:rsidRDefault="0068147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1B71D" id="Text Box 2" o:spid="_x0000_s1027" type="#_x0000_t202" style="position:absolute;margin-left:1in;margin-top:39.75pt;width:191.95pt;height:81.7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9kc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91"/>
                        <w:gridCol w:w="1133"/>
                      </w:tblGrid>
                      <w:tr w:rsidR="00681470" w14:paraId="0EDBAF71" w14:textId="77777777">
                        <w:trPr>
                          <w:trHeight w:val="376"/>
                        </w:trPr>
                        <w:tc>
                          <w:tcPr>
                            <w:tcW w:w="3824" w:type="dxa"/>
                            <w:gridSpan w:val="2"/>
                            <w:shd w:val="clear" w:color="auto" w:fill="B8CCE3"/>
                          </w:tcPr>
                          <w:p w14:paraId="7A5AF7A7" w14:textId="77777777" w:rsidR="00681470" w:rsidRDefault="0049374B">
                            <w:pPr>
                              <w:pStyle w:val="TableParagraph"/>
                              <w:spacing w:before="40" w:line="240" w:lineRule="auto"/>
                              <w:ind w:left="455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Automation Execution Status</w:t>
                            </w:r>
                          </w:p>
                        </w:tc>
                      </w:tr>
                      <w:tr w:rsidR="00681470" w14:paraId="51AC94F7" w14:textId="77777777">
                        <w:trPr>
                          <w:trHeight w:val="299"/>
                        </w:trPr>
                        <w:tc>
                          <w:tcPr>
                            <w:tcW w:w="2691" w:type="dxa"/>
                          </w:tcPr>
                          <w:p w14:paraId="1CE63993" w14:textId="77777777" w:rsidR="00681470" w:rsidRDefault="0049374B">
                            <w:pPr>
                              <w:pStyle w:val="TableParagraph"/>
                              <w:spacing w:before="1" w:line="278" w:lineRule="exact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473B86BB" w14:textId="73B6C991" w:rsidR="00681470" w:rsidRDefault="00C6055A">
                            <w:pPr>
                              <w:pStyle w:val="TableParagraph"/>
                              <w:spacing w:before="1" w:line="278" w:lineRule="exact"/>
                              <w:ind w:left="10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44060"/>
                                <w:sz w:val="24"/>
                              </w:rPr>
                              <w:t>19</w:t>
                            </w:r>
                          </w:p>
                        </w:tc>
                      </w:tr>
                      <w:tr w:rsidR="00681470" w14:paraId="1C1EC3EF" w14:textId="77777777">
                        <w:trPr>
                          <w:trHeight w:val="300"/>
                        </w:trPr>
                        <w:tc>
                          <w:tcPr>
                            <w:tcW w:w="2691" w:type="dxa"/>
                          </w:tcPr>
                          <w:p w14:paraId="64DBAA2F" w14:textId="77777777" w:rsidR="00681470" w:rsidRDefault="0049374B">
                            <w:pPr>
                              <w:pStyle w:val="TableParagraph"/>
                              <w:spacing w:before="2" w:line="278" w:lineRule="exact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Fail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5A1CC0D6" w14:textId="32D4B3D4" w:rsidR="00681470" w:rsidRDefault="00C6055A">
                            <w:pPr>
                              <w:pStyle w:val="TableParagraph"/>
                              <w:spacing w:before="2" w:line="278" w:lineRule="exact"/>
                              <w:ind w:left="10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681470" w14:paraId="7083CF68" w14:textId="77777777">
                        <w:trPr>
                          <w:trHeight w:val="299"/>
                        </w:trPr>
                        <w:tc>
                          <w:tcPr>
                            <w:tcW w:w="2691" w:type="dxa"/>
                          </w:tcPr>
                          <w:p w14:paraId="634F7AC5" w14:textId="77777777" w:rsidR="00681470" w:rsidRDefault="0049374B">
                            <w:pPr>
                              <w:pStyle w:val="TableParagraph"/>
                              <w:spacing w:before="4" w:line="276" w:lineRule="exact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Skip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7B25B453" w14:textId="77777777" w:rsidR="00681470" w:rsidRDefault="0049374B">
                            <w:pPr>
                              <w:pStyle w:val="TableParagraph"/>
                              <w:spacing w:before="4" w:line="276" w:lineRule="exact"/>
                              <w:ind w:left="10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4406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681470" w14:paraId="664515C1" w14:textId="77777777">
                        <w:trPr>
                          <w:trHeight w:val="299"/>
                        </w:trPr>
                        <w:tc>
                          <w:tcPr>
                            <w:tcW w:w="2691" w:type="dxa"/>
                          </w:tcPr>
                          <w:p w14:paraId="0BB8C158" w14:textId="77777777" w:rsidR="00681470" w:rsidRDefault="0049374B">
                            <w:pPr>
                              <w:pStyle w:val="TableParagraph"/>
                              <w:spacing w:before="4" w:line="276" w:lineRule="exact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44060"/>
                                <w:sz w:val="24"/>
                              </w:rPr>
                              <w:t>Total: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49DE0A7C" w14:textId="5CD403DA" w:rsidR="00681470" w:rsidRDefault="00C6055A">
                            <w:pPr>
                              <w:pStyle w:val="TableParagraph"/>
                              <w:spacing w:before="4" w:line="276" w:lineRule="exact"/>
                              <w:ind w:left="105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21</w:t>
                            </w:r>
                          </w:p>
                        </w:tc>
                      </w:tr>
                    </w:tbl>
                    <w:p w14:paraId="03607DBC" w14:textId="77777777" w:rsidR="00681470" w:rsidRDefault="0068147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6055A" w:rsidRPr="00C6055A">
        <w:rPr>
          <w:noProof/>
        </w:rPr>
        <w:t xml:space="preserve"> </w:t>
      </w:r>
      <w:r w:rsidR="00C6055A">
        <w:rPr>
          <w:noProof/>
        </w:rPr>
        <w:drawing>
          <wp:inline distT="0" distB="0" distL="0" distR="0" wp14:anchorId="265764E4" wp14:editId="2144CB5B">
            <wp:extent cx="4572000" cy="2552700"/>
            <wp:effectExtent l="0" t="0" r="0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BA749E6B-2415-4827-AFCD-CEF947FAD0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08EF421" w14:textId="77777777" w:rsidR="00681470" w:rsidRDefault="00681470">
      <w:pPr>
        <w:pStyle w:val="BodyText"/>
      </w:pPr>
    </w:p>
    <w:p w14:paraId="47387A18" w14:textId="77777777" w:rsidR="00681470" w:rsidRDefault="00681470">
      <w:pPr>
        <w:pStyle w:val="BodyText"/>
        <w:spacing w:before="11"/>
        <w:rPr>
          <w:sz w:val="35"/>
        </w:rPr>
      </w:pPr>
    </w:p>
    <w:p w14:paraId="5CB0B7F8" w14:textId="77777777" w:rsidR="00681470" w:rsidRDefault="0049374B">
      <w:pPr>
        <w:pStyle w:val="Heading2"/>
        <w:ind w:left="220"/>
        <w:jc w:val="left"/>
        <w:rPr>
          <w:rFonts w:ascii="Carlito"/>
        </w:rPr>
      </w:pPr>
      <w:r>
        <w:rPr>
          <w:rFonts w:ascii="Carlito"/>
          <w:color w:val="234060"/>
        </w:rPr>
        <w:t>Notes:</w:t>
      </w:r>
    </w:p>
    <w:p w14:paraId="028E895A" w14:textId="77777777" w:rsidR="00681470" w:rsidRDefault="00681470">
      <w:pPr>
        <w:pStyle w:val="BodyText"/>
        <w:spacing w:before="1"/>
        <w:rPr>
          <w:b/>
        </w:rPr>
      </w:pPr>
    </w:p>
    <w:p w14:paraId="3137F685" w14:textId="05DDEE25" w:rsidR="00681470" w:rsidRDefault="0049374B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</w:rPr>
      </w:pPr>
      <w:r>
        <w:rPr>
          <w:color w:val="234060"/>
          <w:sz w:val="24"/>
        </w:rPr>
        <w:t xml:space="preserve">All </w:t>
      </w:r>
      <w:r w:rsidR="00C6055A">
        <w:rPr>
          <w:b/>
          <w:color w:val="234060"/>
          <w:sz w:val="24"/>
        </w:rPr>
        <w:t>2</w:t>
      </w:r>
      <w:r>
        <w:rPr>
          <w:b/>
          <w:color w:val="234060"/>
          <w:sz w:val="24"/>
        </w:rPr>
        <w:t xml:space="preserve"> failures </w:t>
      </w:r>
      <w:r>
        <w:rPr>
          <w:color w:val="234060"/>
          <w:sz w:val="24"/>
        </w:rPr>
        <w:t xml:space="preserve">are valid </w:t>
      </w:r>
      <w:r>
        <w:rPr>
          <w:b/>
          <w:color w:val="234060"/>
          <w:sz w:val="24"/>
        </w:rPr>
        <w:t xml:space="preserve">defects </w:t>
      </w:r>
      <w:r>
        <w:rPr>
          <w:color w:val="234060"/>
          <w:sz w:val="24"/>
        </w:rPr>
        <w:t xml:space="preserve">and are logged in the </w:t>
      </w:r>
      <w:r>
        <w:rPr>
          <w:b/>
          <w:color w:val="234060"/>
          <w:sz w:val="24"/>
        </w:rPr>
        <w:t xml:space="preserve">'Defects' </w:t>
      </w:r>
      <w:r>
        <w:rPr>
          <w:color w:val="234060"/>
          <w:sz w:val="24"/>
        </w:rPr>
        <w:t>worksheet</w:t>
      </w:r>
      <w:r>
        <w:rPr>
          <w:color w:val="234060"/>
          <w:spacing w:val="-21"/>
          <w:sz w:val="24"/>
        </w:rPr>
        <w:t xml:space="preserve"> </w:t>
      </w:r>
      <w:r>
        <w:rPr>
          <w:color w:val="234060"/>
          <w:sz w:val="24"/>
        </w:rPr>
        <w:t>in</w:t>
      </w:r>
    </w:p>
    <w:p w14:paraId="4AF92855" w14:textId="17BB007D" w:rsidR="00681470" w:rsidRDefault="00C6055A">
      <w:pPr>
        <w:ind w:left="940"/>
        <w:rPr>
          <w:b/>
          <w:sz w:val="24"/>
        </w:rPr>
      </w:pPr>
      <w:r>
        <w:rPr>
          <w:b/>
          <w:color w:val="234060"/>
          <w:sz w:val="24"/>
        </w:rPr>
        <w:t>‘</w:t>
      </w:r>
      <w:proofErr w:type="spellStart"/>
      <w:r w:rsidRPr="00C6055A">
        <w:rPr>
          <w:b/>
          <w:color w:val="234060"/>
          <w:sz w:val="24"/>
        </w:rPr>
        <w:t>Zylab</w:t>
      </w:r>
      <w:proofErr w:type="spellEnd"/>
      <w:r w:rsidRPr="00C6055A">
        <w:rPr>
          <w:b/>
          <w:color w:val="234060"/>
          <w:sz w:val="24"/>
        </w:rPr>
        <w:t xml:space="preserve"> Library Consolidated Report.xlsx</w:t>
      </w:r>
      <w:r w:rsidR="0049374B">
        <w:rPr>
          <w:b/>
          <w:color w:val="234060"/>
          <w:sz w:val="24"/>
        </w:rPr>
        <w:t>.xlsx".</w:t>
      </w:r>
    </w:p>
    <w:p w14:paraId="538D1174" w14:textId="77777777" w:rsidR="00681470" w:rsidRDefault="00681470">
      <w:pPr>
        <w:pStyle w:val="BodyText"/>
        <w:rPr>
          <w:b/>
        </w:rPr>
      </w:pPr>
    </w:p>
    <w:p w14:paraId="65E38167" w14:textId="77777777" w:rsidR="00681470" w:rsidRDefault="0049374B">
      <w:pPr>
        <w:pStyle w:val="ListParagraph"/>
        <w:numPr>
          <w:ilvl w:val="0"/>
          <w:numId w:val="1"/>
        </w:numPr>
        <w:tabs>
          <w:tab w:val="left" w:pos="941"/>
        </w:tabs>
        <w:ind w:right="431"/>
        <w:rPr>
          <w:b/>
          <w:sz w:val="24"/>
        </w:rPr>
      </w:pPr>
      <w:r>
        <w:rPr>
          <w:color w:val="234060"/>
          <w:sz w:val="24"/>
        </w:rPr>
        <w:t xml:space="preserve">Framework has capability to </w:t>
      </w:r>
      <w:r>
        <w:rPr>
          <w:b/>
          <w:color w:val="234060"/>
          <w:sz w:val="24"/>
        </w:rPr>
        <w:t xml:space="preserve">capture screenshot </w:t>
      </w:r>
      <w:r>
        <w:rPr>
          <w:color w:val="234060"/>
          <w:sz w:val="24"/>
        </w:rPr>
        <w:t xml:space="preserve">for every failed test </w:t>
      </w:r>
      <w:proofErr w:type="gramStart"/>
      <w:r>
        <w:rPr>
          <w:color w:val="234060"/>
          <w:sz w:val="24"/>
        </w:rPr>
        <w:t>scripts</w:t>
      </w:r>
      <w:proofErr w:type="gramEnd"/>
      <w:r>
        <w:rPr>
          <w:color w:val="234060"/>
          <w:sz w:val="24"/>
        </w:rPr>
        <w:t xml:space="preserve">. All the screenshots are stored at </w:t>
      </w:r>
      <w:r>
        <w:rPr>
          <w:b/>
          <w:color w:val="234060"/>
          <w:sz w:val="24"/>
        </w:rPr>
        <w:t>".</w:t>
      </w:r>
      <w:r>
        <w:rPr>
          <w:b/>
          <w:color w:val="234060"/>
          <w:spacing w:val="-4"/>
          <w:sz w:val="24"/>
        </w:rPr>
        <w:t xml:space="preserve"> </w:t>
      </w:r>
      <w:r>
        <w:rPr>
          <w:b/>
          <w:color w:val="234060"/>
          <w:sz w:val="24"/>
        </w:rPr>
        <w:t>\target\screenshots".</w:t>
      </w:r>
    </w:p>
    <w:p w14:paraId="63E84CB1" w14:textId="77777777" w:rsidR="00681470" w:rsidRDefault="00681470">
      <w:pPr>
        <w:pStyle w:val="BodyText"/>
        <w:rPr>
          <w:b/>
          <w:sz w:val="20"/>
        </w:rPr>
      </w:pPr>
    </w:p>
    <w:p w14:paraId="61D3214D" w14:textId="77777777" w:rsidR="00681470" w:rsidRDefault="00681470">
      <w:pPr>
        <w:pStyle w:val="BodyText"/>
        <w:rPr>
          <w:b/>
          <w:sz w:val="20"/>
        </w:rPr>
      </w:pPr>
    </w:p>
    <w:p w14:paraId="7BB1829A" w14:textId="77777777" w:rsidR="00681470" w:rsidRDefault="00681470">
      <w:pPr>
        <w:pStyle w:val="BodyText"/>
        <w:rPr>
          <w:b/>
          <w:sz w:val="20"/>
        </w:rPr>
      </w:pPr>
    </w:p>
    <w:p w14:paraId="63EC42E8" w14:textId="77777777" w:rsidR="00681470" w:rsidRDefault="00681470">
      <w:pPr>
        <w:pStyle w:val="BodyText"/>
        <w:rPr>
          <w:b/>
          <w:sz w:val="20"/>
        </w:rPr>
      </w:pPr>
    </w:p>
    <w:p w14:paraId="79CFACF2" w14:textId="77777777" w:rsidR="00681470" w:rsidRDefault="00681470">
      <w:pPr>
        <w:pStyle w:val="BodyText"/>
        <w:spacing w:before="1" w:after="1"/>
        <w:rPr>
          <w:b/>
          <w:sz w:val="16"/>
        </w:rPr>
      </w:pPr>
    </w:p>
    <w:p w14:paraId="44E728AC" w14:textId="77777777" w:rsidR="00681470" w:rsidRDefault="00681470">
      <w:pPr>
        <w:sectPr w:rsidR="00681470">
          <w:pgSz w:w="11910" w:h="16840"/>
          <w:pgMar w:top="1580" w:right="1200" w:bottom="800" w:left="1220" w:header="851" w:footer="612" w:gutter="0"/>
          <w:cols w:space="720"/>
        </w:sectPr>
      </w:pPr>
    </w:p>
    <w:p w14:paraId="73101B5C" w14:textId="77777777" w:rsidR="00681470" w:rsidRDefault="00681470">
      <w:pPr>
        <w:pStyle w:val="BodyText"/>
        <w:rPr>
          <w:b/>
          <w:sz w:val="20"/>
        </w:rPr>
      </w:pPr>
    </w:p>
    <w:p w14:paraId="4BF68032" w14:textId="77777777" w:rsidR="00681470" w:rsidRDefault="00681470">
      <w:pPr>
        <w:pStyle w:val="BodyText"/>
        <w:rPr>
          <w:b/>
          <w:sz w:val="20"/>
        </w:rPr>
      </w:pPr>
    </w:p>
    <w:p w14:paraId="4AA0EE08" w14:textId="77777777" w:rsidR="00681470" w:rsidRDefault="00681470">
      <w:pPr>
        <w:pStyle w:val="BodyText"/>
        <w:spacing w:before="5"/>
        <w:rPr>
          <w:b/>
          <w:sz w:val="15"/>
        </w:rPr>
      </w:pPr>
    </w:p>
    <w:p w14:paraId="1AD88A04" w14:textId="2E6D2FA4" w:rsidR="00681470" w:rsidRDefault="0049374B">
      <w:pPr>
        <w:pStyle w:val="Heading1"/>
        <w:spacing w:before="105"/>
        <w:rPr>
          <w:color w:val="365F91"/>
          <w:w w:val="105"/>
        </w:rPr>
      </w:pPr>
      <w:r>
        <w:rPr>
          <w:color w:val="365F91"/>
          <w:w w:val="105"/>
        </w:rPr>
        <w:t>TestNG Result:</w:t>
      </w:r>
    </w:p>
    <w:p w14:paraId="2DC97508" w14:textId="16CEEE4D" w:rsidR="00C6055A" w:rsidRDefault="00C6055A">
      <w:pPr>
        <w:pStyle w:val="Heading1"/>
        <w:spacing w:before="105"/>
        <w:rPr>
          <w:color w:val="365F91"/>
          <w:w w:val="105"/>
        </w:rPr>
      </w:pPr>
      <w:r>
        <w:rPr>
          <w:color w:val="365F91"/>
          <w:w w:val="105"/>
        </w:rPr>
        <w:t>1. Verify emailable-report at below location</w:t>
      </w:r>
    </w:p>
    <w:p w14:paraId="1B98C5F5" w14:textId="59BBD676" w:rsidR="00C6055A" w:rsidRDefault="00C6055A">
      <w:pPr>
        <w:pStyle w:val="Heading1"/>
        <w:spacing w:before="105"/>
      </w:pPr>
      <w:r>
        <w:t>\target\</w:t>
      </w:r>
      <w:r w:rsidR="00841091">
        <w:t>test-output</w:t>
      </w:r>
      <w:r>
        <w:t>\emailable-report</w:t>
      </w:r>
    </w:p>
    <w:p w14:paraId="00337E85" w14:textId="77777777" w:rsidR="00681470" w:rsidRDefault="00681470">
      <w:pPr>
        <w:pStyle w:val="BodyText"/>
        <w:rPr>
          <w:rFonts w:ascii="Times New Roman"/>
          <w:b/>
          <w:i/>
          <w:sz w:val="20"/>
        </w:rPr>
      </w:pPr>
    </w:p>
    <w:p w14:paraId="11BD8C77" w14:textId="77777777" w:rsidR="00C6055A" w:rsidRDefault="00C6055A">
      <w:pPr>
        <w:pStyle w:val="BodyText"/>
        <w:spacing w:before="6"/>
        <w:rPr>
          <w:rFonts w:ascii="Times New Roman"/>
          <w:b/>
          <w:i/>
          <w:sz w:val="1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19796E" wp14:editId="124A261A">
            <wp:simplePos x="771525" y="2486025"/>
            <wp:positionH relativeFrom="column">
              <wp:align>left</wp:align>
            </wp:positionH>
            <wp:positionV relativeFrom="paragraph">
              <wp:align>top</wp:align>
            </wp:positionV>
            <wp:extent cx="3267075" cy="3459256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7" t="1686" r="28557" b="17384"/>
                    <a:stretch/>
                  </pic:blipFill>
                  <pic:spPr bwMode="auto">
                    <a:xfrm>
                      <a:off x="0" y="0"/>
                      <a:ext cx="3267075" cy="345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A94261" w14:textId="77777777" w:rsidR="00C6055A" w:rsidRPr="00C6055A" w:rsidRDefault="00C6055A" w:rsidP="00C6055A"/>
    <w:p w14:paraId="1E9E8216" w14:textId="77777777" w:rsidR="00C6055A" w:rsidRPr="00C6055A" w:rsidRDefault="00C6055A" w:rsidP="00C6055A"/>
    <w:p w14:paraId="628EF037" w14:textId="77777777" w:rsidR="00C6055A" w:rsidRPr="00C6055A" w:rsidRDefault="00C6055A" w:rsidP="00C6055A"/>
    <w:p w14:paraId="0F0E596B" w14:textId="77777777" w:rsidR="00C6055A" w:rsidRPr="00C6055A" w:rsidRDefault="00C6055A" w:rsidP="00C6055A"/>
    <w:p w14:paraId="0A096DE5" w14:textId="77777777" w:rsidR="00C6055A" w:rsidRPr="00C6055A" w:rsidRDefault="00C6055A" w:rsidP="00C6055A"/>
    <w:p w14:paraId="2028557E" w14:textId="77777777" w:rsidR="00C6055A" w:rsidRPr="00C6055A" w:rsidRDefault="00C6055A" w:rsidP="00C6055A"/>
    <w:p w14:paraId="1A74C042" w14:textId="77777777" w:rsidR="00C6055A" w:rsidRPr="00C6055A" w:rsidRDefault="00C6055A" w:rsidP="00C6055A"/>
    <w:p w14:paraId="0367377B" w14:textId="77777777" w:rsidR="00C6055A" w:rsidRPr="00C6055A" w:rsidRDefault="00C6055A" w:rsidP="00C6055A"/>
    <w:p w14:paraId="7E249347" w14:textId="77777777" w:rsidR="00C6055A" w:rsidRPr="00C6055A" w:rsidRDefault="00C6055A" w:rsidP="00C6055A"/>
    <w:p w14:paraId="2BFA98AA" w14:textId="77777777" w:rsidR="00C6055A" w:rsidRPr="00C6055A" w:rsidRDefault="00C6055A" w:rsidP="00C6055A"/>
    <w:p w14:paraId="19D9E414" w14:textId="77777777" w:rsidR="00C6055A" w:rsidRPr="00C6055A" w:rsidRDefault="00C6055A" w:rsidP="00C6055A"/>
    <w:p w14:paraId="08AB6478" w14:textId="77777777" w:rsidR="00C6055A" w:rsidRPr="00C6055A" w:rsidRDefault="00C6055A" w:rsidP="00C6055A"/>
    <w:p w14:paraId="7538CADB" w14:textId="77777777" w:rsidR="00C6055A" w:rsidRPr="00C6055A" w:rsidRDefault="00C6055A" w:rsidP="00C6055A"/>
    <w:p w14:paraId="7479726A" w14:textId="77777777" w:rsidR="00C6055A" w:rsidRPr="00C6055A" w:rsidRDefault="00C6055A" w:rsidP="00C6055A"/>
    <w:p w14:paraId="67386523" w14:textId="614D25F1" w:rsidR="00C6055A" w:rsidRPr="00C6055A" w:rsidRDefault="00F05DFC" w:rsidP="00C6055A">
      <w:r>
        <w:t>+</w:t>
      </w:r>
    </w:p>
    <w:p w14:paraId="2CCBF3D7" w14:textId="77777777" w:rsidR="00C6055A" w:rsidRPr="00C6055A" w:rsidRDefault="00C6055A" w:rsidP="00C6055A"/>
    <w:p w14:paraId="353A9DA0" w14:textId="77777777" w:rsidR="00C6055A" w:rsidRPr="00C6055A" w:rsidRDefault="00C6055A" w:rsidP="00C6055A"/>
    <w:p w14:paraId="1ED92F30" w14:textId="77777777" w:rsidR="00C6055A" w:rsidRDefault="00C6055A">
      <w:pPr>
        <w:pStyle w:val="BodyText"/>
        <w:spacing w:before="6"/>
        <w:rPr>
          <w:rFonts w:ascii="Times New Roman"/>
          <w:b/>
          <w:i/>
          <w:sz w:val="12"/>
        </w:rPr>
      </w:pPr>
    </w:p>
    <w:p w14:paraId="06919CA6" w14:textId="77777777" w:rsidR="00C6055A" w:rsidRDefault="00C6055A">
      <w:pPr>
        <w:pStyle w:val="BodyText"/>
        <w:spacing w:before="6"/>
        <w:rPr>
          <w:rFonts w:ascii="Times New Roman"/>
          <w:b/>
          <w:i/>
          <w:sz w:val="12"/>
        </w:rPr>
      </w:pPr>
    </w:p>
    <w:p w14:paraId="18E064CC" w14:textId="77777777" w:rsidR="00C6055A" w:rsidRDefault="00C6055A">
      <w:pPr>
        <w:pStyle w:val="BodyText"/>
        <w:spacing w:before="6"/>
        <w:rPr>
          <w:rFonts w:ascii="Times New Roman"/>
          <w:b/>
          <w:i/>
          <w:sz w:val="12"/>
        </w:rPr>
      </w:pPr>
    </w:p>
    <w:p w14:paraId="464C5F7C" w14:textId="77777777" w:rsidR="00C6055A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  <w:r>
        <w:rPr>
          <w:rFonts w:ascii="Times New Roman"/>
          <w:b/>
          <w:i/>
          <w:sz w:val="12"/>
        </w:rPr>
        <w:tab/>
      </w:r>
    </w:p>
    <w:p w14:paraId="15A60ECA" w14:textId="77777777" w:rsidR="00C6055A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</w:p>
    <w:p w14:paraId="658471C1" w14:textId="77777777" w:rsidR="00C6055A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</w:p>
    <w:p w14:paraId="7ADCEB97" w14:textId="77777777" w:rsidR="00C6055A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</w:p>
    <w:p w14:paraId="3BE1BD51" w14:textId="1D51D972" w:rsidR="00C6055A" w:rsidRDefault="00C6055A" w:rsidP="00C6055A">
      <w:pPr>
        <w:pStyle w:val="Heading1"/>
        <w:spacing w:before="105"/>
        <w:ind w:left="0"/>
        <w:rPr>
          <w:color w:val="365F91"/>
          <w:w w:val="105"/>
        </w:rPr>
      </w:pPr>
      <w:r>
        <w:rPr>
          <w:color w:val="365F91"/>
          <w:w w:val="105"/>
        </w:rPr>
        <w:t xml:space="preserve">2. Verify </w:t>
      </w:r>
      <w:r w:rsidR="00841091">
        <w:rPr>
          <w:color w:val="365F91"/>
          <w:w w:val="105"/>
        </w:rPr>
        <w:t>testing reports here</w:t>
      </w:r>
    </w:p>
    <w:p w14:paraId="680FA994" w14:textId="7F5DCF69" w:rsidR="00841091" w:rsidRDefault="00841091" w:rsidP="00C6055A">
      <w:pPr>
        <w:pStyle w:val="Heading1"/>
        <w:spacing w:before="105"/>
        <w:ind w:left="0"/>
        <w:rPr>
          <w:color w:val="365F91"/>
          <w:w w:val="105"/>
        </w:rPr>
      </w:pPr>
      <w:r>
        <w:t>\target\test-output\index.html</w:t>
      </w:r>
    </w:p>
    <w:p w14:paraId="5289573B" w14:textId="41CC6C04" w:rsidR="00681470" w:rsidRDefault="00C6055A" w:rsidP="00C6055A">
      <w:pPr>
        <w:pStyle w:val="BodyText"/>
        <w:tabs>
          <w:tab w:val="center" w:pos="2082"/>
        </w:tabs>
        <w:spacing w:before="6"/>
        <w:rPr>
          <w:rFonts w:ascii="Times New Roman"/>
          <w:b/>
          <w:i/>
          <w:sz w:val="12"/>
        </w:rPr>
      </w:pPr>
      <w:r>
        <w:rPr>
          <w:rFonts w:ascii="Times New Roman"/>
          <w:b/>
          <w:i/>
          <w:sz w:val="12"/>
        </w:rPr>
        <w:br w:type="textWrapping" w:clear="all"/>
      </w:r>
      <w:r w:rsidR="00841091">
        <w:rPr>
          <w:noProof/>
        </w:rPr>
        <w:drawing>
          <wp:inline distT="0" distB="0" distL="0" distR="0" wp14:anchorId="5A58AF97" wp14:editId="4179721D">
            <wp:extent cx="3619500" cy="3063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947" t="9157" r="39463" b="58973"/>
                    <a:stretch/>
                  </pic:blipFill>
                  <pic:spPr bwMode="auto">
                    <a:xfrm>
                      <a:off x="0" y="0"/>
                      <a:ext cx="3630718" cy="307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1470">
      <w:pgSz w:w="11910" w:h="16840"/>
      <w:pgMar w:top="1580" w:right="1200" w:bottom="800" w:left="1220" w:header="851" w:footer="6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45F534" w14:textId="77777777" w:rsidR="00EA24AD" w:rsidRDefault="00EA24AD">
      <w:r>
        <w:separator/>
      </w:r>
    </w:p>
  </w:endnote>
  <w:endnote w:type="continuationSeparator" w:id="0">
    <w:p w14:paraId="6ADA4816" w14:textId="77777777" w:rsidR="00EA24AD" w:rsidRDefault="00EA2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8527D" w14:textId="77777777" w:rsidR="00440CA2" w:rsidRDefault="00440C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048AB" w14:textId="1F26F901" w:rsidR="00681470" w:rsidRDefault="004937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7040" behindDoc="1" locked="0" layoutInCell="1" allowOverlap="1" wp14:anchorId="37C4472C" wp14:editId="1537F7B8">
              <wp:simplePos x="0" y="0"/>
              <wp:positionH relativeFrom="page">
                <wp:posOffset>845820</wp:posOffset>
              </wp:positionH>
              <wp:positionV relativeFrom="page">
                <wp:posOffset>10255250</wp:posOffset>
              </wp:positionV>
              <wp:extent cx="2641600" cy="6350"/>
              <wp:effectExtent l="0" t="0" r="0" b="0"/>
              <wp:wrapNone/>
              <wp:docPr id="1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1600" cy="6350"/>
                      </a:xfrm>
                      <a:prstGeom prst="rect">
                        <a:avLst/>
                      </a:prstGeom>
                      <a:solidFill>
                        <a:srgbClr val="4F81B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D62D97" id="Rectangle 8" o:spid="_x0000_s1026" style="position:absolute;margin-left:66.6pt;margin-top:807.5pt;width:208pt;height:.5pt;z-index:-161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" fillcolor="#4f81b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7552" behindDoc="1" locked="0" layoutInCell="1" allowOverlap="1" wp14:anchorId="7FEB2BBC" wp14:editId="3ED14906">
              <wp:simplePos x="0" y="0"/>
              <wp:positionH relativeFrom="page">
                <wp:posOffset>4074795</wp:posOffset>
              </wp:positionH>
              <wp:positionV relativeFrom="page">
                <wp:posOffset>10255250</wp:posOffset>
              </wp:positionV>
              <wp:extent cx="2641600" cy="6350"/>
              <wp:effectExtent l="0" t="0" r="0" b="0"/>
              <wp:wrapNone/>
              <wp:docPr id="1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1600" cy="6350"/>
                      </a:xfrm>
                      <a:prstGeom prst="rect">
                        <a:avLst/>
                      </a:prstGeom>
                      <a:solidFill>
                        <a:srgbClr val="4F81B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E4C6A2" id="Rectangle 7" o:spid="_x0000_s1026" style="position:absolute;margin-left:320.85pt;margin-top:807.5pt;width:208pt;height:.5pt;z-index:-161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" fillcolor="#4f81b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8064" behindDoc="1" locked="0" layoutInCell="1" allowOverlap="1" wp14:anchorId="7BF9D9CF" wp14:editId="61F5BE62">
              <wp:simplePos x="0" y="0"/>
              <wp:positionH relativeFrom="page">
                <wp:posOffset>3543300</wp:posOffset>
              </wp:positionH>
              <wp:positionV relativeFrom="page">
                <wp:posOffset>10163810</wp:posOffset>
              </wp:positionV>
              <wp:extent cx="472440" cy="189865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391C01" w14:textId="77777777" w:rsidR="00681470" w:rsidRDefault="0049374B">
                          <w:pPr>
                            <w:spacing w:before="21"/>
                            <w:ind w:left="20"/>
                            <w:rPr>
                              <w:rFonts w:ascii="Caladea"/>
                              <w:b/>
                            </w:rPr>
                          </w:pPr>
                          <w:r>
                            <w:rPr>
                              <w:rFonts w:ascii="Caladea"/>
                              <w:b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adea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F9D9C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279pt;margin-top:800.3pt;width:37.2pt;height:14.95pt;z-index:-1618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Xu9qwIAAKk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" filled="f" stroked="f">
              <v:textbox inset="0,0,0,0">
                <w:txbxContent>
                  <w:p w14:paraId="6D391C01" w14:textId="77777777" w:rsidR="00681470" w:rsidRDefault="0049374B">
                    <w:pPr>
                      <w:spacing w:before="21"/>
                      <w:ind w:left="20"/>
                      <w:rPr>
                        <w:rFonts w:ascii="Caladea"/>
                        <w:b/>
                      </w:rPr>
                    </w:pPr>
                    <w:r>
                      <w:rPr>
                        <w:rFonts w:ascii="Caladea"/>
                        <w:b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adea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DA9FF6" w14:textId="77777777" w:rsidR="00440CA2" w:rsidRDefault="00440CA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EC7A8" w14:textId="62E3055E" w:rsidR="00681470" w:rsidRDefault="004937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9600" behindDoc="1" locked="0" layoutInCell="1" allowOverlap="1" wp14:anchorId="7609BF7A" wp14:editId="47640365">
              <wp:simplePos x="0" y="0"/>
              <wp:positionH relativeFrom="page">
                <wp:posOffset>845820</wp:posOffset>
              </wp:positionH>
              <wp:positionV relativeFrom="page">
                <wp:posOffset>10255250</wp:posOffset>
              </wp:positionV>
              <wp:extent cx="2641600" cy="6350"/>
              <wp:effectExtent l="0" t="0" r="0" b="0"/>
              <wp:wrapNone/>
              <wp:docPr id="1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1600" cy="6350"/>
                      </a:xfrm>
                      <a:prstGeom prst="rect">
                        <a:avLst/>
                      </a:prstGeom>
                      <a:solidFill>
                        <a:srgbClr val="4F81B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B3B248" id="Rectangle 3" o:spid="_x0000_s1026" style="position:absolute;margin-left:66.6pt;margin-top:807.5pt;width:208pt;height:.5pt;z-index:-161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" fillcolor="#4f81b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30112" behindDoc="1" locked="0" layoutInCell="1" allowOverlap="1" wp14:anchorId="6F03ABF8" wp14:editId="632B61CC">
              <wp:simplePos x="0" y="0"/>
              <wp:positionH relativeFrom="page">
                <wp:posOffset>4074795</wp:posOffset>
              </wp:positionH>
              <wp:positionV relativeFrom="page">
                <wp:posOffset>10255250</wp:posOffset>
              </wp:positionV>
              <wp:extent cx="2641600" cy="6350"/>
              <wp:effectExtent l="0" t="0" r="0" b="0"/>
              <wp:wrapNone/>
              <wp:docPr id="1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1600" cy="6350"/>
                      </a:xfrm>
                      <a:prstGeom prst="rect">
                        <a:avLst/>
                      </a:prstGeom>
                      <a:solidFill>
                        <a:srgbClr val="4F81B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2C7D93" id="Rectangle 2" o:spid="_x0000_s1026" style="position:absolute;margin-left:320.85pt;margin-top:807.5pt;width:208pt;height:.5pt;z-index:-1618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" fillcolor="#4f81b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30624" behindDoc="1" locked="0" layoutInCell="1" allowOverlap="1" wp14:anchorId="7AE944A6" wp14:editId="0438FF29">
              <wp:simplePos x="0" y="0"/>
              <wp:positionH relativeFrom="page">
                <wp:posOffset>3543300</wp:posOffset>
              </wp:positionH>
              <wp:positionV relativeFrom="page">
                <wp:posOffset>10163810</wp:posOffset>
              </wp:positionV>
              <wp:extent cx="472440" cy="189865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81ADEF" w14:textId="77777777" w:rsidR="00681470" w:rsidRDefault="0049374B">
                          <w:pPr>
                            <w:spacing w:before="21"/>
                            <w:ind w:left="20"/>
                            <w:rPr>
                              <w:rFonts w:ascii="Caladea"/>
                              <w:b/>
                            </w:rPr>
                          </w:pPr>
                          <w:r>
                            <w:rPr>
                              <w:rFonts w:ascii="Caladea"/>
                              <w:b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adea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E944A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79pt;margin-top:800.3pt;width:37.2pt;height:14.95pt;z-index:-161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" filled="f" stroked="f">
              <v:textbox inset="0,0,0,0">
                <w:txbxContent>
                  <w:p w14:paraId="7F81ADEF" w14:textId="77777777" w:rsidR="00681470" w:rsidRDefault="0049374B">
                    <w:pPr>
                      <w:spacing w:before="21"/>
                      <w:ind w:left="20"/>
                      <w:rPr>
                        <w:rFonts w:ascii="Caladea"/>
                        <w:b/>
                      </w:rPr>
                    </w:pPr>
                    <w:r>
                      <w:rPr>
                        <w:rFonts w:ascii="Caladea"/>
                        <w:b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adea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26929" w14:textId="77777777" w:rsidR="00EA24AD" w:rsidRDefault="00EA24AD">
      <w:r>
        <w:separator/>
      </w:r>
    </w:p>
  </w:footnote>
  <w:footnote w:type="continuationSeparator" w:id="0">
    <w:p w14:paraId="17249C24" w14:textId="77777777" w:rsidR="00EA24AD" w:rsidRDefault="00EA24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798D8" w14:textId="77777777" w:rsidR="00440CA2" w:rsidRDefault="00440C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BE446" w14:textId="77777777" w:rsidR="00440CA2" w:rsidRDefault="00440C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2E6C0" w14:textId="77777777" w:rsidR="00440CA2" w:rsidRDefault="00440CA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44E067" w14:textId="523C6F9C" w:rsidR="00681470" w:rsidRDefault="004937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8576" behindDoc="1" locked="0" layoutInCell="1" allowOverlap="1" wp14:anchorId="3B25C69F" wp14:editId="5E8FEB22">
              <wp:simplePos x="0" y="0"/>
              <wp:positionH relativeFrom="page">
                <wp:posOffset>896620</wp:posOffset>
              </wp:positionH>
              <wp:positionV relativeFrom="page">
                <wp:posOffset>808990</wp:posOffset>
              </wp:positionV>
              <wp:extent cx="5768975" cy="38100"/>
              <wp:effectExtent l="0" t="0" r="0" b="0"/>
              <wp:wrapNone/>
              <wp:docPr id="1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FCA7EE" id="Rectangle 5" o:spid="_x0000_s1026" style="position:absolute;margin-left:70.6pt;margin-top:63.7pt;width:454.25pt;height:3pt;z-index:-161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" fillcolor="#61232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9088" behindDoc="1" locked="0" layoutInCell="1" allowOverlap="1" wp14:anchorId="3341954F" wp14:editId="48D3F810">
              <wp:simplePos x="0" y="0"/>
              <wp:positionH relativeFrom="page">
                <wp:posOffset>883920</wp:posOffset>
              </wp:positionH>
              <wp:positionV relativeFrom="page">
                <wp:posOffset>527685</wp:posOffset>
              </wp:positionV>
              <wp:extent cx="5795010" cy="263525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501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7DE888" w14:textId="12380C45" w:rsidR="00681470" w:rsidRDefault="0049374B">
                          <w:pPr>
                            <w:tabs>
                              <w:tab w:val="left" w:pos="2598"/>
                              <w:tab w:val="left" w:pos="9105"/>
                            </w:tabs>
                            <w:spacing w:before="19"/>
                            <w:ind w:left="20"/>
                            <w:rPr>
                              <w:rFonts w:ascii="Caladea"/>
                              <w:sz w:val="32"/>
                            </w:rPr>
                          </w:pPr>
                          <w:r>
                            <w:rPr>
                              <w:rFonts w:ascii="Caladea"/>
                              <w:w w:val="99"/>
                              <w:sz w:val="32"/>
                              <w:u w:val="single" w:color="612322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ab/>
                          </w:r>
                          <w:proofErr w:type="spellStart"/>
                          <w:r w:rsidR="002C5D74"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>Zylab</w:t>
                          </w:r>
                          <w:proofErr w:type="spellEnd"/>
                          <w:r w:rsidR="002C5D74"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 xml:space="preserve"> Library</w:t>
                          </w:r>
                          <w:r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 xml:space="preserve"> Application</w:t>
                          </w:r>
                          <w:r>
                            <w:rPr>
                              <w:rFonts w:ascii="Caladea"/>
                              <w:spacing w:val="-17"/>
                              <w:sz w:val="32"/>
                              <w:u w:val="single" w:color="612322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>Report</w:t>
                          </w:r>
                          <w:r>
                            <w:rPr>
                              <w:rFonts w:ascii="Caladea"/>
                              <w:sz w:val="32"/>
                              <w:u w:val="single" w:color="612322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41954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69.6pt;margin-top:41.55pt;width:456.3pt;height:20.75pt;z-index:-161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6XirwIAALE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" filled="f" stroked="f">
              <v:textbox inset="0,0,0,0">
                <w:txbxContent>
                  <w:p w14:paraId="307DE888" w14:textId="12380C45" w:rsidR="00681470" w:rsidRDefault="0049374B">
                    <w:pPr>
                      <w:tabs>
                        <w:tab w:val="left" w:pos="2598"/>
                        <w:tab w:val="left" w:pos="9105"/>
                      </w:tabs>
                      <w:spacing w:before="19"/>
                      <w:ind w:left="20"/>
                      <w:rPr>
                        <w:rFonts w:ascii="Caladea"/>
                        <w:sz w:val="32"/>
                      </w:rPr>
                    </w:pPr>
                    <w:r>
                      <w:rPr>
                        <w:rFonts w:ascii="Caladea"/>
                        <w:w w:val="99"/>
                        <w:sz w:val="32"/>
                        <w:u w:val="single" w:color="612322"/>
                      </w:rPr>
                      <w:t xml:space="preserve"> </w:t>
                    </w:r>
                    <w:r>
                      <w:rPr>
                        <w:rFonts w:ascii="Caladea"/>
                        <w:sz w:val="32"/>
                        <w:u w:val="single" w:color="612322"/>
                      </w:rPr>
                      <w:tab/>
                    </w:r>
                    <w:proofErr w:type="spellStart"/>
                    <w:r w:rsidR="002C5D74">
                      <w:rPr>
                        <w:rFonts w:ascii="Caladea"/>
                        <w:sz w:val="32"/>
                        <w:u w:val="single" w:color="612322"/>
                      </w:rPr>
                      <w:t>Zylab</w:t>
                    </w:r>
                    <w:proofErr w:type="spellEnd"/>
                    <w:r w:rsidR="002C5D74">
                      <w:rPr>
                        <w:rFonts w:ascii="Caladea"/>
                        <w:sz w:val="32"/>
                        <w:u w:val="single" w:color="612322"/>
                      </w:rPr>
                      <w:t xml:space="preserve"> Library</w:t>
                    </w:r>
                    <w:r>
                      <w:rPr>
                        <w:rFonts w:ascii="Caladea"/>
                        <w:sz w:val="32"/>
                        <w:u w:val="single" w:color="612322"/>
                      </w:rPr>
                      <w:t xml:space="preserve"> Application</w:t>
                    </w:r>
                    <w:r>
                      <w:rPr>
                        <w:rFonts w:ascii="Caladea"/>
                        <w:spacing w:val="-17"/>
                        <w:sz w:val="32"/>
                        <w:u w:val="single" w:color="612322"/>
                      </w:rPr>
                      <w:t xml:space="preserve"> </w:t>
                    </w:r>
                    <w:r>
                      <w:rPr>
                        <w:rFonts w:ascii="Caladea"/>
                        <w:sz w:val="32"/>
                        <w:u w:val="single" w:color="612322"/>
                      </w:rPr>
                      <w:t>Report</w:t>
                    </w:r>
                    <w:r>
                      <w:rPr>
                        <w:rFonts w:ascii="Caladea"/>
                        <w:sz w:val="32"/>
                        <w:u w:val="single" w:color="612322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66185"/>
    <w:multiLevelType w:val="hybridMultilevel"/>
    <w:tmpl w:val="0A329F36"/>
    <w:lvl w:ilvl="0" w:tplc="775ECF02">
      <w:start w:val="1"/>
      <w:numFmt w:val="decimal"/>
      <w:lvlText w:val="%1)"/>
      <w:lvlJc w:val="left"/>
      <w:pPr>
        <w:ind w:left="580" w:hanging="360"/>
      </w:pPr>
      <w:rPr>
        <w:rFonts w:hint="default"/>
        <w:b/>
        <w:bCs/>
        <w:spacing w:val="-4"/>
        <w:w w:val="100"/>
        <w:lang w:val="en-US" w:eastAsia="en-US" w:bidi="ar-SA"/>
      </w:rPr>
    </w:lvl>
    <w:lvl w:ilvl="1" w:tplc="042A2222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DC4613FA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DB5CE85E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E7E85194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08363A3E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E3F4B52E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53DA4374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0B2CE9B2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382DA3"/>
    <w:multiLevelType w:val="hybridMultilevel"/>
    <w:tmpl w:val="ED0EEF58"/>
    <w:lvl w:ilvl="0" w:tplc="AA982FC2">
      <w:start w:val="1"/>
      <w:numFmt w:val="decimal"/>
      <w:lvlText w:val="%1)"/>
      <w:lvlJc w:val="left"/>
      <w:pPr>
        <w:ind w:left="940" w:hanging="360"/>
      </w:pPr>
      <w:rPr>
        <w:rFonts w:ascii="Carlito" w:eastAsia="Carlito" w:hAnsi="Carlito" w:cs="Carlito" w:hint="default"/>
        <w:b/>
        <w:bCs/>
        <w:color w:val="234060"/>
        <w:spacing w:val="-3"/>
        <w:w w:val="100"/>
        <w:sz w:val="24"/>
        <w:szCs w:val="24"/>
        <w:lang w:val="en-US" w:eastAsia="en-US" w:bidi="ar-SA"/>
      </w:rPr>
    </w:lvl>
    <w:lvl w:ilvl="1" w:tplc="8D1E5F10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5166424C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plc="ED546D96"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 w:tplc="AC50F5BA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 w:tplc="914E0988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29D88B0E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052E2CE2"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 w:tplc="4934AD8A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F75888"/>
    <w:multiLevelType w:val="hybridMultilevel"/>
    <w:tmpl w:val="32CC12FA"/>
    <w:lvl w:ilvl="0" w:tplc="54B06648">
      <w:start w:val="1"/>
      <w:numFmt w:val="decimal"/>
      <w:lvlText w:val="%1)"/>
      <w:lvlJc w:val="left"/>
      <w:pPr>
        <w:ind w:left="940" w:hanging="360"/>
      </w:pPr>
      <w:rPr>
        <w:rFonts w:hint="default"/>
        <w:i/>
        <w:spacing w:val="-3"/>
        <w:w w:val="100"/>
        <w:lang w:val="en-US" w:eastAsia="en-US" w:bidi="ar-SA"/>
      </w:rPr>
    </w:lvl>
    <w:lvl w:ilvl="1" w:tplc="4FE44F3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2F2CFA84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plc="383EEE0C"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 w:tplc="EC1EC3FE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 w:tplc="8F623C72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5E0C6B20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0D08279E"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 w:tplc="5106D434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B147407"/>
    <w:multiLevelType w:val="hybridMultilevel"/>
    <w:tmpl w:val="17B830C8"/>
    <w:lvl w:ilvl="0" w:tplc="C510AE9E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color w:val="234060"/>
        <w:spacing w:val="-3"/>
        <w:w w:val="100"/>
        <w:sz w:val="24"/>
        <w:szCs w:val="24"/>
        <w:lang w:val="en-US" w:eastAsia="en-US" w:bidi="ar-SA"/>
      </w:rPr>
    </w:lvl>
    <w:lvl w:ilvl="1" w:tplc="8DB876DE">
      <w:start w:val="1"/>
      <w:numFmt w:val="lowerRoman"/>
      <w:lvlText w:val="%2."/>
      <w:lvlJc w:val="left"/>
      <w:pPr>
        <w:ind w:left="1300" w:hanging="476"/>
        <w:jc w:val="right"/>
      </w:pPr>
      <w:rPr>
        <w:rFonts w:ascii="Carlito" w:eastAsia="Carlito" w:hAnsi="Carlito" w:cs="Carlito" w:hint="default"/>
        <w:color w:val="234060"/>
        <w:spacing w:val="-3"/>
        <w:w w:val="100"/>
        <w:sz w:val="24"/>
        <w:szCs w:val="24"/>
        <w:lang w:val="en-US" w:eastAsia="en-US" w:bidi="ar-SA"/>
      </w:rPr>
    </w:lvl>
    <w:lvl w:ilvl="2" w:tplc="B4E6881A">
      <w:numFmt w:val="bullet"/>
      <w:lvlText w:val="•"/>
      <w:lvlJc w:val="left"/>
      <w:pPr>
        <w:ind w:left="2209" w:hanging="476"/>
      </w:pPr>
      <w:rPr>
        <w:rFonts w:hint="default"/>
        <w:lang w:val="en-US" w:eastAsia="en-US" w:bidi="ar-SA"/>
      </w:rPr>
    </w:lvl>
    <w:lvl w:ilvl="3" w:tplc="B9E65B7E">
      <w:numFmt w:val="bullet"/>
      <w:lvlText w:val="•"/>
      <w:lvlJc w:val="left"/>
      <w:pPr>
        <w:ind w:left="3119" w:hanging="476"/>
      </w:pPr>
      <w:rPr>
        <w:rFonts w:hint="default"/>
        <w:lang w:val="en-US" w:eastAsia="en-US" w:bidi="ar-SA"/>
      </w:rPr>
    </w:lvl>
    <w:lvl w:ilvl="4" w:tplc="61F45562">
      <w:numFmt w:val="bullet"/>
      <w:lvlText w:val="•"/>
      <w:lvlJc w:val="left"/>
      <w:pPr>
        <w:ind w:left="4028" w:hanging="476"/>
      </w:pPr>
      <w:rPr>
        <w:rFonts w:hint="default"/>
        <w:lang w:val="en-US" w:eastAsia="en-US" w:bidi="ar-SA"/>
      </w:rPr>
    </w:lvl>
    <w:lvl w:ilvl="5" w:tplc="20D26FBA">
      <w:numFmt w:val="bullet"/>
      <w:lvlText w:val="•"/>
      <w:lvlJc w:val="left"/>
      <w:pPr>
        <w:ind w:left="4938" w:hanging="476"/>
      </w:pPr>
      <w:rPr>
        <w:rFonts w:hint="default"/>
        <w:lang w:val="en-US" w:eastAsia="en-US" w:bidi="ar-SA"/>
      </w:rPr>
    </w:lvl>
    <w:lvl w:ilvl="6" w:tplc="9926C5CE">
      <w:numFmt w:val="bullet"/>
      <w:lvlText w:val="•"/>
      <w:lvlJc w:val="left"/>
      <w:pPr>
        <w:ind w:left="5848" w:hanging="476"/>
      </w:pPr>
      <w:rPr>
        <w:rFonts w:hint="default"/>
        <w:lang w:val="en-US" w:eastAsia="en-US" w:bidi="ar-SA"/>
      </w:rPr>
    </w:lvl>
    <w:lvl w:ilvl="7" w:tplc="F640A1C8">
      <w:numFmt w:val="bullet"/>
      <w:lvlText w:val="•"/>
      <w:lvlJc w:val="left"/>
      <w:pPr>
        <w:ind w:left="6757" w:hanging="476"/>
      </w:pPr>
      <w:rPr>
        <w:rFonts w:hint="default"/>
        <w:lang w:val="en-US" w:eastAsia="en-US" w:bidi="ar-SA"/>
      </w:rPr>
    </w:lvl>
    <w:lvl w:ilvl="8" w:tplc="12B2A146">
      <w:numFmt w:val="bullet"/>
      <w:lvlText w:val="•"/>
      <w:lvlJc w:val="left"/>
      <w:pPr>
        <w:ind w:left="7667" w:hanging="476"/>
      </w:pPr>
      <w:rPr>
        <w:rFonts w:hint="default"/>
        <w:lang w:val="en-US" w:eastAsia="en-US" w:bidi="ar-SA"/>
      </w:rPr>
    </w:lvl>
  </w:abstractNum>
  <w:abstractNum w:abstractNumId="4" w15:restartNumberingAfterBreak="0">
    <w:nsid w:val="2E9B2420"/>
    <w:multiLevelType w:val="hybridMultilevel"/>
    <w:tmpl w:val="3D321B82"/>
    <w:lvl w:ilvl="0" w:tplc="B6C63A36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color w:val="234060"/>
        <w:spacing w:val="-4"/>
        <w:w w:val="100"/>
        <w:sz w:val="24"/>
        <w:szCs w:val="24"/>
        <w:lang w:val="en-US" w:eastAsia="en-US" w:bidi="ar-SA"/>
      </w:rPr>
    </w:lvl>
    <w:lvl w:ilvl="1" w:tplc="7A020768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907A22B2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70E69776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32B6E114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466895D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7D0480FC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B9FA2BD0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125256C0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D5E100E"/>
    <w:multiLevelType w:val="hybridMultilevel"/>
    <w:tmpl w:val="3CEC99D4"/>
    <w:lvl w:ilvl="0" w:tplc="0902D78E">
      <w:start w:val="1"/>
      <w:numFmt w:val="decimal"/>
      <w:lvlText w:val="%1)"/>
      <w:lvlJc w:val="left"/>
      <w:pPr>
        <w:ind w:left="580" w:hanging="360"/>
      </w:pPr>
      <w:rPr>
        <w:rFonts w:hint="default"/>
        <w:b/>
        <w:bCs/>
        <w:i/>
        <w:spacing w:val="-4"/>
        <w:w w:val="100"/>
        <w:lang w:val="en-US" w:eastAsia="en-US" w:bidi="ar-SA"/>
      </w:rPr>
    </w:lvl>
    <w:lvl w:ilvl="1" w:tplc="1BAE3420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0A1670EE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B52A98B2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8E6A1158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AE8A5CAC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C052B4E0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9914449A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4ABEEE50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EFB6B89"/>
    <w:multiLevelType w:val="hybridMultilevel"/>
    <w:tmpl w:val="880CCBA0"/>
    <w:lvl w:ilvl="0" w:tplc="330CA6E0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b/>
        <w:bCs/>
        <w:i/>
        <w:color w:val="17365D"/>
        <w:spacing w:val="-2"/>
        <w:w w:val="100"/>
        <w:sz w:val="24"/>
        <w:szCs w:val="24"/>
        <w:lang w:val="en-US" w:eastAsia="en-US" w:bidi="ar-SA"/>
      </w:rPr>
    </w:lvl>
    <w:lvl w:ilvl="1" w:tplc="4C003310">
      <w:start w:val="1"/>
      <w:numFmt w:val="lowerRoman"/>
      <w:lvlText w:val="%2."/>
      <w:lvlJc w:val="left"/>
      <w:pPr>
        <w:ind w:left="940" w:hanging="476"/>
      </w:pPr>
      <w:rPr>
        <w:rFonts w:ascii="Carlito" w:eastAsia="Carlito" w:hAnsi="Carlito" w:cs="Carlito" w:hint="default"/>
        <w:color w:val="234060"/>
        <w:spacing w:val="-3"/>
        <w:w w:val="100"/>
        <w:sz w:val="24"/>
        <w:szCs w:val="24"/>
        <w:lang w:val="en-US" w:eastAsia="en-US" w:bidi="ar-SA"/>
      </w:rPr>
    </w:lvl>
    <w:lvl w:ilvl="2" w:tplc="4FD07678">
      <w:numFmt w:val="bullet"/>
      <w:lvlText w:val="•"/>
      <w:lvlJc w:val="left"/>
      <w:pPr>
        <w:ind w:left="1889" w:hanging="476"/>
      </w:pPr>
      <w:rPr>
        <w:rFonts w:hint="default"/>
        <w:lang w:val="en-US" w:eastAsia="en-US" w:bidi="ar-SA"/>
      </w:rPr>
    </w:lvl>
    <w:lvl w:ilvl="3" w:tplc="48AAF264">
      <w:numFmt w:val="bullet"/>
      <w:lvlText w:val="•"/>
      <w:lvlJc w:val="left"/>
      <w:pPr>
        <w:ind w:left="2839" w:hanging="476"/>
      </w:pPr>
      <w:rPr>
        <w:rFonts w:hint="default"/>
        <w:lang w:val="en-US" w:eastAsia="en-US" w:bidi="ar-SA"/>
      </w:rPr>
    </w:lvl>
    <w:lvl w:ilvl="4" w:tplc="8A5EC734">
      <w:numFmt w:val="bullet"/>
      <w:lvlText w:val="•"/>
      <w:lvlJc w:val="left"/>
      <w:pPr>
        <w:ind w:left="3788" w:hanging="476"/>
      </w:pPr>
      <w:rPr>
        <w:rFonts w:hint="default"/>
        <w:lang w:val="en-US" w:eastAsia="en-US" w:bidi="ar-SA"/>
      </w:rPr>
    </w:lvl>
    <w:lvl w:ilvl="5" w:tplc="C1763E64">
      <w:numFmt w:val="bullet"/>
      <w:lvlText w:val="•"/>
      <w:lvlJc w:val="left"/>
      <w:pPr>
        <w:ind w:left="4738" w:hanging="476"/>
      </w:pPr>
      <w:rPr>
        <w:rFonts w:hint="default"/>
        <w:lang w:val="en-US" w:eastAsia="en-US" w:bidi="ar-SA"/>
      </w:rPr>
    </w:lvl>
    <w:lvl w:ilvl="6" w:tplc="F6CC7B84">
      <w:numFmt w:val="bullet"/>
      <w:lvlText w:val="•"/>
      <w:lvlJc w:val="left"/>
      <w:pPr>
        <w:ind w:left="5688" w:hanging="476"/>
      </w:pPr>
      <w:rPr>
        <w:rFonts w:hint="default"/>
        <w:lang w:val="en-US" w:eastAsia="en-US" w:bidi="ar-SA"/>
      </w:rPr>
    </w:lvl>
    <w:lvl w:ilvl="7" w:tplc="1C2884C2">
      <w:numFmt w:val="bullet"/>
      <w:lvlText w:val="•"/>
      <w:lvlJc w:val="left"/>
      <w:pPr>
        <w:ind w:left="6637" w:hanging="476"/>
      </w:pPr>
      <w:rPr>
        <w:rFonts w:hint="default"/>
        <w:lang w:val="en-US" w:eastAsia="en-US" w:bidi="ar-SA"/>
      </w:rPr>
    </w:lvl>
    <w:lvl w:ilvl="8" w:tplc="A992B840">
      <w:numFmt w:val="bullet"/>
      <w:lvlText w:val="•"/>
      <w:lvlJc w:val="left"/>
      <w:pPr>
        <w:ind w:left="7587" w:hanging="476"/>
      </w:pPr>
      <w:rPr>
        <w:rFonts w:hint="default"/>
        <w:lang w:val="en-US" w:eastAsia="en-US" w:bidi="ar-SA"/>
      </w:rPr>
    </w:lvl>
  </w:abstractNum>
  <w:abstractNum w:abstractNumId="7" w15:restartNumberingAfterBreak="0">
    <w:nsid w:val="43A54047"/>
    <w:multiLevelType w:val="hybridMultilevel"/>
    <w:tmpl w:val="5E50AD34"/>
    <w:lvl w:ilvl="0" w:tplc="25BAC9FC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color w:val="234060"/>
        <w:spacing w:val="-3"/>
        <w:w w:val="100"/>
        <w:sz w:val="24"/>
        <w:szCs w:val="24"/>
        <w:lang w:val="en-US" w:eastAsia="en-US" w:bidi="ar-SA"/>
      </w:rPr>
    </w:lvl>
    <w:lvl w:ilvl="1" w:tplc="6BF650AE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B8960A66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5EE84B76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5DA4C6A2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CC820AA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3386F898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8110D488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1FE02840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5353A54"/>
    <w:multiLevelType w:val="hybridMultilevel"/>
    <w:tmpl w:val="CF988962"/>
    <w:lvl w:ilvl="0" w:tplc="1DFCBFDA">
      <w:start w:val="1"/>
      <w:numFmt w:val="decimal"/>
      <w:lvlText w:val="%1)"/>
      <w:lvlJc w:val="left"/>
      <w:pPr>
        <w:ind w:left="580" w:hanging="360"/>
      </w:pPr>
      <w:rPr>
        <w:rFonts w:ascii="Carlito" w:eastAsia="Carlito" w:hAnsi="Carlito" w:cs="Carlito" w:hint="default"/>
        <w:color w:val="234060"/>
        <w:spacing w:val="-1"/>
        <w:w w:val="100"/>
        <w:sz w:val="24"/>
        <w:szCs w:val="24"/>
        <w:lang w:val="en-US" w:eastAsia="en-US" w:bidi="ar-SA"/>
      </w:rPr>
    </w:lvl>
    <w:lvl w:ilvl="1" w:tplc="C6A40CB6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E71CAD02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 w:tplc="D6589344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44EEDEC4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857C6DE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55E4780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E0C6CDAC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ECBC7DB8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8"/>
  </w:num>
  <w:num w:numId="6">
    <w:abstractNumId w:val="4"/>
  </w:num>
  <w:num w:numId="7">
    <w:abstractNumId w:val="7"/>
  </w:num>
  <w:num w:numId="8">
    <w:abstractNumId w:val="6"/>
  </w:num>
  <w:num w:numId="9">
    <w:abstractNumId w:val="2"/>
  </w:num>
  <w:num w:numId="10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470"/>
    <w:rsid w:val="00072575"/>
    <w:rsid w:val="002430F9"/>
    <w:rsid w:val="002C5D74"/>
    <w:rsid w:val="003122CE"/>
    <w:rsid w:val="003123BF"/>
    <w:rsid w:val="0031671D"/>
    <w:rsid w:val="00326909"/>
    <w:rsid w:val="003B0218"/>
    <w:rsid w:val="00440CA2"/>
    <w:rsid w:val="0049374B"/>
    <w:rsid w:val="00681470"/>
    <w:rsid w:val="007C2B05"/>
    <w:rsid w:val="00841091"/>
    <w:rsid w:val="00A03052"/>
    <w:rsid w:val="00C322E1"/>
    <w:rsid w:val="00C6055A"/>
    <w:rsid w:val="00DA1A90"/>
    <w:rsid w:val="00DE2543"/>
    <w:rsid w:val="00E22475"/>
    <w:rsid w:val="00EA24AD"/>
    <w:rsid w:val="00F05DFC"/>
    <w:rsid w:val="00FC56F4"/>
    <w:rsid w:val="00FD2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77E139"/>
  <w15:docId w15:val="{7D022DCE-B6C9-4D1A-92CD-2E421A340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190"/>
      <w:ind w:left="220"/>
      <w:outlineLvl w:val="0"/>
    </w:pPr>
    <w:rPr>
      <w:rFonts w:ascii="Times New Roman" w:eastAsia="Times New Roman" w:hAnsi="Times New Roman" w:cs="Times New Roman"/>
      <w:b/>
      <w:bCs/>
      <w:i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617"/>
      <w:jc w:val="center"/>
      <w:outlineLvl w:val="1"/>
    </w:pPr>
    <w:rPr>
      <w:rFonts w:ascii="Caladea" w:eastAsia="Caladea" w:hAnsi="Caladea" w:cs="Caladea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1"/>
      <w:ind w:left="1617" w:right="1633"/>
      <w:jc w:val="center"/>
    </w:pPr>
    <w:rPr>
      <w:rFonts w:ascii="Caladea" w:eastAsia="Caladea" w:hAnsi="Caladea" w:cs="Calade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80" w:hanging="361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7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C5D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D74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2C5D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D74"/>
    <w:rPr>
      <w:rFonts w:ascii="Carlito" w:eastAsia="Carlito" w:hAnsi="Carlito" w:cs="Carlito"/>
    </w:rPr>
  </w:style>
  <w:style w:type="character" w:styleId="Hyperlink">
    <w:name w:val="Hyperlink"/>
    <w:basedOn w:val="DefaultParagraphFont"/>
    <w:uiPriority w:val="99"/>
    <w:unhideWhenUsed/>
    <w:rsid w:val="002C5D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D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unkannan/zelenium/tree/HomeBranch/ZyLabLibAutomation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github.com/unkannan/zelenium/tree/HomeBranch/ZyLabLibAutomation" TargetMode="External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ata\zelenium\ZyLabLibAutomation\Zylab%20Library%20Consolidated%20Repo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ata\zelenium\ZyLabLibAutomation\Zylab%20Library%20Consolidated%20Repor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Automation Coverage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cat>
            <c:strRef>
              <c:f>'Automation Status'!$C$3:$C$5</c:f>
              <c:strCache>
                <c:ptCount val="3"/>
                <c:pt idx="0">
                  <c:v>Total Number of test cases</c:v>
                </c:pt>
                <c:pt idx="1">
                  <c:v>Not Automated</c:v>
                </c:pt>
                <c:pt idx="2">
                  <c:v>Automated</c:v>
                </c:pt>
              </c:strCache>
            </c:strRef>
          </c:cat>
          <c:val>
            <c:numRef>
              <c:f>'Automation Status'!$D$3:$D$5</c:f>
              <c:numCache>
                <c:formatCode>General</c:formatCode>
                <c:ptCount val="3"/>
                <c:pt idx="0">
                  <c:v>21</c:v>
                </c:pt>
                <c:pt idx="1">
                  <c:v>0</c:v>
                </c:pt>
                <c:pt idx="2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DC5-46CE-8981-5D5DC466FA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13438696"/>
        <c:axId val="713439024"/>
      </c:barChart>
      <c:catAx>
        <c:axId val="713438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3439024"/>
        <c:crosses val="autoZero"/>
        <c:auto val="1"/>
        <c:lblAlgn val="ctr"/>
        <c:lblOffset val="100"/>
        <c:noMultiLvlLbl val="0"/>
      </c:catAx>
      <c:valAx>
        <c:axId val="713439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3438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Automation Execution Status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20CC-44AF-BAF3-9BC9F6236E37}"/>
              </c:ext>
            </c:extLst>
          </c:dPt>
          <c:cat>
            <c:strRef>
              <c:f>'Automation Status'!$C$21:$C$23</c:f>
              <c:strCache>
                <c:ptCount val="3"/>
                <c:pt idx="0">
                  <c:v>Pass</c:v>
                </c:pt>
                <c:pt idx="1">
                  <c:v>Fail</c:v>
                </c:pt>
                <c:pt idx="2">
                  <c:v>Total</c:v>
                </c:pt>
              </c:strCache>
            </c:strRef>
          </c:cat>
          <c:val>
            <c:numRef>
              <c:f>'Automation Status'!$D$21:$D$23</c:f>
              <c:numCache>
                <c:formatCode>General</c:formatCode>
                <c:ptCount val="3"/>
                <c:pt idx="0">
                  <c:v>19</c:v>
                </c:pt>
                <c:pt idx="1">
                  <c:v>2</c:v>
                </c:pt>
                <c:pt idx="2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0CC-44AF-BAF3-9BC9F6236E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27374056"/>
        <c:axId val="627367824"/>
      </c:barChart>
      <c:catAx>
        <c:axId val="627374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7367824"/>
        <c:crosses val="autoZero"/>
        <c:auto val="1"/>
        <c:lblAlgn val="ctr"/>
        <c:lblOffset val="100"/>
        <c:noMultiLvlLbl val="0"/>
      </c:catAx>
      <c:valAx>
        <c:axId val="627367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7374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AC9E2E07</Template>
  <TotalTime>5</TotalTime>
  <Pages>9</Pages>
  <Words>855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Gurukula Application Report</vt:lpstr>
    </vt:vector>
  </TitlesOfParts>
  <Company>European Medicines Agency</Company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Gurukula Application Report</dc:title>
  <dc:creator>Anuj Kumar</dc:creator>
  <cp:lastModifiedBy>Kannan Unni</cp:lastModifiedBy>
  <cp:revision>4</cp:revision>
  <dcterms:created xsi:type="dcterms:W3CDTF">2020-02-19T15:16:00Z</dcterms:created>
  <dcterms:modified xsi:type="dcterms:W3CDTF">2020-02-19T16:04:00Z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2020-02-19T00:00:00Z</vt:filetime>
  </property>
</Properties>
</file>